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77777777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265D2B72">
                  <wp:extent cx="3295650" cy="1276350"/>
                  <wp:effectExtent l="0" t="0" r="0" b="0"/>
                  <wp:docPr id="835562553" name="Obrázek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137EB4DE" w:rsidR="00FC1F9B" w:rsidRPr="00C91564" w:rsidRDefault="002A3A91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Silniční radar</w:t>
            </w:r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3C1BA151" w:rsidR="00F03DA6" w:rsidRPr="00C91564" w:rsidRDefault="002A3A91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>Jáchym Václav Hanke</w:t>
            </w:r>
          </w:p>
        </w:tc>
      </w:tr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7700AD86" w:rsidR="00FC1F9B" w:rsidRPr="00E41AE1" w:rsidRDefault="00995C44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 w:rsidRPr="00512C6B">
              <w:rPr>
                <w:noProof/>
              </w:rPr>
              <w:drawing>
                <wp:inline distT="0" distB="0" distL="0" distR="0" wp14:anchorId="700DD66D" wp14:editId="313B9DF7">
                  <wp:extent cx="3338423" cy="2338567"/>
                  <wp:effectExtent l="0" t="0" r="0" b="5080"/>
                  <wp:docPr id="1497586478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086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637" cy="23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4910D8E2" w:rsidR="005D5EFD" w:rsidRPr="005D5EFD" w:rsidRDefault="005D5EFD" w:rsidP="00F25CDC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2A3A91">
              <w:rPr>
                <w:rFonts w:ascii="Arial Narrow" w:hAnsi="Arial Narrow" w:cs="Arial Narrow"/>
                <w:sz w:val="28"/>
                <w:szCs w:val="28"/>
              </w:rPr>
              <w:t>4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2A3A91">
              <w:rPr>
                <w:rFonts w:ascii="Arial Narrow" w:hAnsi="Arial Narrow" w:cs="Arial Narrow"/>
                <w:sz w:val="28"/>
                <w:szCs w:val="28"/>
              </w:rPr>
              <w:t>5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3"/>
          <w:headerReference w:type="first" r:id="rId14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0D7C65A" w14:textId="77777777" w:rsidR="00E15FA1" w:rsidRPr="00F25CDC" w:rsidRDefault="00896E56" w:rsidP="00F25CDC">
      <w:pPr>
        <w:rPr>
          <w:b/>
        </w:rPr>
      </w:pPr>
      <w:r>
        <w:br w:type="page"/>
      </w:r>
      <w:r w:rsidR="00D967BB" w:rsidRPr="00F25CDC">
        <w:rPr>
          <w:b/>
        </w:rPr>
        <w:lastRenderedPageBreak/>
        <w:t>Poděkování</w:t>
      </w:r>
    </w:p>
    <w:p w14:paraId="11707057" w14:textId="15FC4F78" w:rsidR="004A12E0" w:rsidRPr="00D40F0E" w:rsidRDefault="001C61FF" w:rsidP="001C61FF">
      <w:pPr>
        <w:rPr>
          <w:rStyle w:val="Pokec"/>
          <w:i/>
          <w:color w:val="auto"/>
        </w:rPr>
      </w:pPr>
      <w:r>
        <w:rPr>
          <w:i/>
        </w:rPr>
        <w:t xml:space="preserve">Rád bych poděkoval panu doc. Ing. Petru Čermákovi, Ph.D. za jeho rady a podporu během zpracování této práce. Dále chci poděkovat pánům učitelům Mgr. Marku </w:t>
      </w:r>
      <w:proofErr w:type="spellStart"/>
      <w:r>
        <w:rPr>
          <w:i/>
        </w:rPr>
        <w:t>Lučnému</w:t>
      </w:r>
      <w:proofErr w:type="spellEnd"/>
      <w:r>
        <w:rPr>
          <w:i/>
        </w:rPr>
        <w:t xml:space="preserve"> a Ing. Petru </w:t>
      </w:r>
      <w:proofErr w:type="spellStart"/>
      <w:r>
        <w:rPr>
          <w:i/>
        </w:rPr>
        <w:t>Grussmannovi</w:t>
      </w:r>
      <w:proofErr w:type="spellEnd"/>
      <w:r>
        <w:rPr>
          <w:i/>
        </w:rPr>
        <w:t xml:space="preserve"> za jejich rady a připomínky</w:t>
      </w:r>
      <w:r w:rsidR="00F25EB5">
        <w:rPr>
          <w:i/>
        </w:rPr>
        <w:t xml:space="preserve"> spojené s touto prací.</w:t>
      </w:r>
    </w:p>
    <w:p w14:paraId="2EB3AA78" w14:textId="77777777" w:rsidR="004A12E0" w:rsidRPr="00D40F0E" w:rsidRDefault="008B6730" w:rsidP="00320CEC">
      <w:pPr>
        <w:spacing w:before="8520"/>
        <w:jc w:val="left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D40F0E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35BECEEB" w:rsidR="008B6730" w:rsidRPr="00D40F0E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</w:t>
      </w:r>
      <w:r w:rsidR="00F25CDC" w:rsidRPr="00D40F0E">
        <w:rPr>
          <w:rStyle w:val="Pokec"/>
          <w:color w:val="auto"/>
        </w:rPr>
        <w:t>2</w:t>
      </w:r>
      <w:r w:rsidR="001C61FF">
        <w:rPr>
          <w:rStyle w:val="Pokec"/>
          <w:color w:val="auto"/>
        </w:rPr>
        <w:t>4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268B3C24" w:rsidR="00F03DA6" w:rsidRPr="005F3335" w:rsidRDefault="00896E56" w:rsidP="005F3335">
      <w:pPr>
        <w:rPr>
          <w:b/>
          <w:sz w:val="28"/>
          <w:szCs w:val="28"/>
        </w:rPr>
      </w:pPr>
      <w:bookmarkStart w:id="1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1"/>
      <w:r w:rsidR="00F25CDC">
        <w:rPr>
          <w:b/>
          <w:sz w:val="28"/>
          <w:szCs w:val="28"/>
        </w:rPr>
        <w:t>BSTRAKT</w:t>
      </w:r>
    </w:p>
    <w:p w14:paraId="0AF31F44" w14:textId="7B46B1BE" w:rsidR="00BF7BE3" w:rsidRDefault="00BF7BE3">
      <w:r>
        <w:t>Tento projekt slouží jako</w:t>
      </w:r>
      <w:r w:rsidRPr="00BF7BE3">
        <w:t xml:space="preserve"> nástroj pro detekci a měření rychlosti vozidel s využitím technologie počítačového vidění (</w:t>
      </w:r>
      <w:proofErr w:type="spellStart"/>
      <w:r w:rsidRPr="00BF7BE3">
        <w:t>OpenCV</w:t>
      </w:r>
      <w:proofErr w:type="spellEnd"/>
      <w:r w:rsidRPr="00BF7BE3">
        <w:t>). Systém identifikuje projíždějící automobily, vizuálně je označuje a sleduje jejich pohyb. Pro výpočet rychlosti využívá dvě referenční čáry umístěné na záznamu, mezi nimiž měří čas průjezdu vozidla. Na základě této doby a známé vzdálenosti mezi čárami je spočítána okamžitá rychlost. Výsledná data jsou následně ukládána do souboru pro další zpracování. Tento program může sloužit k monitorování dopravy</w:t>
      </w:r>
      <w:r w:rsidR="00C8221B">
        <w:t xml:space="preserve"> nebo</w:t>
      </w:r>
      <w:r w:rsidRPr="00BF7BE3">
        <w:t xml:space="preserve"> analýze průjezdu vozidel.</w:t>
      </w:r>
    </w:p>
    <w:p w14:paraId="0D0B940D" w14:textId="2287C257" w:rsidR="00F03DA6" w:rsidRDefault="00F03DA6">
      <w:pPr>
        <w:rPr>
          <w:rStyle w:val="Pokec"/>
        </w:rPr>
      </w:pPr>
    </w:p>
    <w:p w14:paraId="6E2E38AB" w14:textId="4594541F" w:rsidR="00F25CDC" w:rsidRPr="005F3335" w:rsidRDefault="00F25CDC" w:rsidP="00F25CDC">
      <w:pPr>
        <w:rPr>
          <w:b/>
          <w:sz w:val="28"/>
          <w:szCs w:val="28"/>
        </w:rPr>
      </w:pPr>
      <w:r w:rsidRPr="005F3335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>BSTRACT</w:t>
      </w:r>
    </w:p>
    <w:p w14:paraId="21438F8A" w14:textId="77777777" w:rsidR="00C8221B" w:rsidRDefault="00C8221B" w:rsidP="00C8221B"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serves</w:t>
      </w:r>
      <w:proofErr w:type="spellEnd"/>
      <w:r>
        <w:t xml:space="preserve"> as a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detecting</w:t>
      </w:r>
      <w:proofErr w:type="spellEnd"/>
      <w:r>
        <w:t xml:space="preserve"> and </w:t>
      </w:r>
      <w:proofErr w:type="spellStart"/>
      <w:r>
        <w:t>measuring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speed </w:t>
      </w:r>
      <w:proofErr w:type="spellStart"/>
      <w:r>
        <w:t>of</w:t>
      </w:r>
      <w:proofErr w:type="spellEnd"/>
      <w:r>
        <w:t xml:space="preserve"> </w:t>
      </w:r>
      <w:proofErr w:type="spellStart"/>
      <w:r>
        <w:t>vehicles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vision technology (</w:t>
      </w:r>
      <w:proofErr w:type="spellStart"/>
      <w:r>
        <w:t>OpenCV</w:t>
      </w:r>
      <w:proofErr w:type="spellEnd"/>
      <w:r>
        <w:t xml:space="preserve">).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identifies</w:t>
      </w:r>
      <w:proofErr w:type="spellEnd"/>
      <w:r>
        <w:t xml:space="preserve"> </w:t>
      </w:r>
      <w:proofErr w:type="spellStart"/>
      <w:r>
        <w:t>passing</w:t>
      </w:r>
      <w:proofErr w:type="spellEnd"/>
      <w:r>
        <w:t xml:space="preserve"> </w:t>
      </w:r>
      <w:proofErr w:type="spellStart"/>
      <w:r>
        <w:t>cars</w:t>
      </w:r>
      <w:proofErr w:type="spellEnd"/>
      <w:r>
        <w:t xml:space="preserve">, </w:t>
      </w:r>
      <w:proofErr w:type="spellStart"/>
      <w:r>
        <w:t>visually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tracks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. To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speed,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reference lines </w:t>
      </w:r>
      <w:proofErr w:type="spellStart"/>
      <w:r>
        <w:t>placed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,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measures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vehicle's</w:t>
      </w:r>
      <w:proofErr w:type="spellEnd"/>
      <w:r>
        <w:t xml:space="preserve"> </w:t>
      </w:r>
      <w:proofErr w:type="spellStart"/>
      <w:r>
        <w:t>passage</w:t>
      </w:r>
      <w:proofErr w:type="spellEnd"/>
      <w:r>
        <w:t xml:space="preserve">.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lines,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instantaneous</w:t>
      </w:r>
      <w:proofErr w:type="spellEnd"/>
      <w:r>
        <w:t xml:space="preserve"> speed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resulting</w:t>
      </w:r>
      <w:proofErr w:type="spellEnd"/>
      <w:r>
        <w:t xml:space="preserve">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a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program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monitoring </w:t>
      </w:r>
      <w:proofErr w:type="spellStart"/>
      <w:r>
        <w:t>or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passage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.</w:t>
      </w: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D40F0E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77777777" w:rsidR="00294C06" w:rsidRDefault="00294C06"/>
    <w:p w14:paraId="017CCF26" w14:textId="77777777" w:rsidR="00F03DA6" w:rsidRDefault="00F03DA6">
      <w:pPr>
        <w:pStyle w:val="Nadpis-Obsah"/>
        <w:pageBreakBefore/>
      </w:pPr>
      <w:bookmarkStart w:id="2" w:name="_Toc37577729"/>
      <w:bookmarkStart w:id="3" w:name="_Toc88120440"/>
      <w:bookmarkStart w:id="4" w:name="_Toc88120677"/>
      <w:bookmarkStart w:id="5" w:name="_Toc88120889"/>
      <w:bookmarkStart w:id="6" w:name="_Toc88120993"/>
      <w:bookmarkStart w:id="7" w:name="_Toc88121036"/>
      <w:bookmarkStart w:id="8" w:name="_Toc88121173"/>
      <w:bookmarkStart w:id="9" w:name="_Toc88121547"/>
      <w:bookmarkStart w:id="10" w:name="_Toc88121604"/>
      <w:bookmarkStart w:id="11" w:name="_Toc88121742"/>
      <w:bookmarkStart w:id="12" w:name="_Toc88122008"/>
      <w:bookmarkStart w:id="13" w:name="_Toc88124611"/>
      <w:bookmarkStart w:id="14" w:name="_Toc88124648"/>
      <w:bookmarkStart w:id="15" w:name="_Toc88124798"/>
      <w:bookmarkStart w:id="16" w:name="_Toc88125781"/>
      <w:bookmarkStart w:id="17" w:name="_Toc88126301"/>
      <w:bookmarkStart w:id="18" w:name="_Toc88126452"/>
      <w:bookmarkStart w:id="19" w:name="_Toc88126519"/>
      <w:bookmarkStart w:id="20" w:name="_Toc88126548"/>
      <w:bookmarkStart w:id="21" w:name="_Toc88126764"/>
      <w:bookmarkStart w:id="22" w:name="_Toc88126854"/>
      <w:bookmarkStart w:id="23" w:name="_Toc88127095"/>
      <w:bookmarkStart w:id="24" w:name="_Toc88127138"/>
      <w:bookmarkStart w:id="25" w:name="_Toc88128503"/>
      <w:bookmarkStart w:id="26" w:name="_Toc107634140"/>
      <w:bookmarkStart w:id="27" w:name="_Toc107635157"/>
      <w:r>
        <w:lastRenderedPageBreak/>
        <w:t>OBSAH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09FAA064" w14:textId="1A06E634" w:rsidR="00C97B04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187612483" w:history="1">
        <w:r w:rsidR="00C97B04" w:rsidRPr="00583065">
          <w:rPr>
            <w:rStyle w:val="Hypertextovodkaz"/>
          </w:rPr>
          <w:t>Úvod</w:t>
        </w:r>
        <w:r w:rsidR="00C97B04">
          <w:rPr>
            <w:webHidden/>
          </w:rPr>
          <w:tab/>
        </w:r>
        <w:r w:rsidR="00C97B04">
          <w:rPr>
            <w:webHidden/>
          </w:rPr>
          <w:fldChar w:fldCharType="begin"/>
        </w:r>
        <w:r w:rsidR="00C97B04">
          <w:rPr>
            <w:webHidden/>
          </w:rPr>
          <w:instrText xml:space="preserve"> PAGEREF _Toc187612483 \h </w:instrText>
        </w:r>
        <w:r w:rsidR="00C97B04">
          <w:rPr>
            <w:webHidden/>
          </w:rPr>
        </w:r>
        <w:r w:rsidR="00C97B04">
          <w:rPr>
            <w:webHidden/>
          </w:rPr>
          <w:fldChar w:fldCharType="separate"/>
        </w:r>
        <w:r w:rsidR="00C97B04">
          <w:rPr>
            <w:webHidden/>
          </w:rPr>
          <w:t>5</w:t>
        </w:r>
        <w:r w:rsidR="00C97B04">
          <w:rPr>
            <w:webHidden/>
          </w:rPr>
          <w:fldChar w:fldCharType="end"/>
        </w:r>
      </w:hyperlink>
    </w:p>
    <w:p w14:paraId="6EE7E11C" w14:textId="427E14E9" w:rsidR="00C97B04" w:rsidRDefault="00C97B0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12484" w:history="1">
        <w:r w:rsidRPr="00583065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Teoretická a metodická východiska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0B3E5A2" w14:textId="42CD8A83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85" w:history="1">
        <w:r w:rsidRPr="00583065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Principy počítačového vidění (OpenCV)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07D5870" w14:textId="5B135178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86" w:history="1">
        <w:r w:rsidRPr="00583065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Měření času a vzdálenosti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3B67956" w14:textId="27B3DC2A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87" w:history="1">
        <w:r w:rsidRPr="00583065">
          <w:rPr>
            <w:rStyle w:val="Hypertextovodkaz"/>
          </w:rPr>
          <w:t>1.3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Výpočet rychlosti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A599803" w14:textId="333EF911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88" w:history="1">
        <w:r w:rsidRPr="00583065">
          <w:rPr>
            <w:rStyle w:val="Hypertextovodkaz"/>
          </w:rPr>
          <w:t>1.4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Ukládání a správa dat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A294E4F" w14:textId="706F2EDB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89" w:history="1">
        <w:r w:rsidRPr="00583065">
          <w:rPr>
            <w:rStyle w:val="Hypertextovodkaz"/>
          </w:rPr>
          <w:t>1.5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Výběr a nastavení technického vybavení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DADEE6A" w14:textId="5BEA55F8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90" w:history="1">
        <w:r w:rsidRPr="00583065">
          <w:rPr>
            <w:rStyle w:val="Hypertextovodkaz"/>
          </w:rPr>
          <w:t>1.6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Metodologie testování a validace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4A01772" w14:textId="5D676716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91" w:history="1">
        <w:r w:rsidRPr="00583065">
          <w:rPr>
            <w:rStyle w:val="Hypertextovodkaz"/>
          </w:rPr>
          <w:t>1.7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Možnosti rozšíření a budoucí směřování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CB0606E" w14:textId="38D0DFC9" w:rsidR="00C97B04" w:rsidRDefault="00C97B0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12492" w:history="1">
        <w:r w:rsidRPr="00583065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5704B01" w14:textId="1FA540D5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93" w:history="1">
        <w:r w:rsidRPr="00583065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OpenCV (Open Source Computer Vision Library)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FFA46B1" w14:textId="2BFBE1F6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94" w:history="1">
        <w:r w:rsidRPr="00583065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Programovací jazyk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F76F2A1" w14:textId="3C56D324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95" w:history="1">
        <w:r w:rsidRPr="00583065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146EDEB" w14:textId="7649720B" w:rsidR="00C97B04" w:rsidRDefault="00C97B0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87612496" w:history="1">
        <w:r w:rsidRPr="00583065">
          <w:rPr>
            <w:rStyle w:val="Hypertextovodkaz"/>
          </w:rPr>
          <w:t>2.3.1</w:t>
        </w:r>
        <w:r>
          <w:rPr>
            <w:rFonts w:asciiTheme="minorHAnsi" w:eastAsiaTheme="minorEastAsia" w:hAnsiTheme="minorHAnsi" w:cstheme="minorBidi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Kamera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9222BA3" w14:textId="2A7B6A2B" w:rsidR="00C97B04" w:rsidRDefault="00C97B0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87612497" w:history="1">
        <w:r w:rsidRPr="00583065">
          <w:rPr>
            <w:rStyle w:val="Hypertextovodkaz"/>
          </w:rPr>
          <w:t>2.3.2</w:t>
        </w:r>
        <w:r>
          <w:rPr>
            <w:rFonts w:asciiTheme="minorHAnsi" w:eastAsiaTheme="minorEastAsia" w:hAnsiTheme="minorHAnsi" w:cstheme="minorBidi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Výpočetní zařízení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EF0C8D6" w14:textId="61DF3EE0" w:rsidR="00C97B04" w:rsidRDefault="00C97B0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12498" w:history="1">
        <w:r w:rsidRPr="00583065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6556B33" w14:textId="62E14AD1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499" w:history="1">
        <w:r w:rsidRPr="00583065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Příprava videa k měření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_Toc187612499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5FE3281" w14:textId="15101C8F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500" w:history="1">
        <w:r w:rsidRPr="00583065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Inicializace prostředí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3E47ACB" w14:textId="124012C3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501" w:history="1">
        <w:r w:rsidRPr="00583065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Architektura programu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F47A838" w14:textId="65A7A5E7" w:rsidR="00C97B04" w:rsidRDefault="00C97B0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87612502" w:history="1">
        <w:r w:rsidRPr="00583065">
          <w:rPr>
            <w:rStyle w:val="Hypertextovodkaz"/>
          </w:rPr>
          <w:t>3.3.1</w:t>
        </w:r>
        <w:r>
          <w:rPr>
            <w:rFonts w:asciiTheme="minorHAnsi" w:eastAsiaTheme="minorEastAsia" w:hAnsiTheme="minorHAnsi" w:cstheme="minorBidi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Import knihoven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B0D4A75" w14:textId="58EC7A6B" w:rsidR="00C97B04" w:rsidRDefault="00C97B0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87612503" w:history="1">
        <w:r w:rsidRPr="00583065">
          <w:rPr>
            <w:rStyle w:val="Hypertextovodkaz"/>
          </w:rPr>
          <w:t>3.3.2</w:t>
        </w:r>
        <w:r>
          <w:rPr>
            <w:rFonts w:asciiTheme="minorHAnsi" w:eastAsiaTheme="minorEastAsia" w:hAnsiTheme="minorHAnsi" w:cstheme="minorBidi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Inicializace proměnných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7EE2361" w14:textId="07545843" w:rsidR="00C97B04" w:rsidRDefault="00C97B0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87612504" w:history="1">
        <w:r w:rsidRPr="00583065">
          <w:rPr>
            <w:rStyle w:val="Hypertextovodkaz"/>
          </w:rPr>
          <w:t>3.3.3</w:t>
        </w:r>
        <w:r>
          <w:rPr>
            <w:rFonts w:asciiTheme="minorHAnsi" w:eastAsiaTheme="minorEastAsia" w:hAnsiTheme="minorHAnsi" w:cstheme="minorBidi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Detekce měřitelného auta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5CFEE8C" w14:textId="5593AEC4" w:rsidR="00C97B04" w:rsidRDefault="00C97B0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87612505" w:history="1">
        <w:r w:rsidRPr="00583065">
          <w:rPr>
            <w:rStyle w:val="Hypertextovodkaz"/>
          </w:rPr>
          <w:t>3.3.4</w:t>
        </w:r>
        <w:r>
          <w:rPr>
            <w:rFonts w:asciiTheme="minorHAnsi" w:eastAsiaTheme="minorEastAsia" w:hAnsiTheme="minorHAnsi" w:cstheme="minorBidi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Měření času průjezdu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4FF2E14" w14:textId="357911EA" w:rsidR="00C97B04" w:rsidRDefault="00C97B0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87612506" w:history="1">
        <w:r w:rsidRPr="00583065">
          <w:rPr>
            <w:rStyle w:val="Hypertextovodkaz"/>
          </w:rPr>
          <w:t>3.3.5</w:t>
        </w:r>
        <w:r>
          <w:rPr>
            <w:rFonts w:asciiTheme="minorHAnsi" w:eastAsiaTheme="minorEastAsia" w:hAnsiTheme="minorHAnsi" w:cstheme="minorBidi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Výpočet rychlosti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C97781A" w14:textId="0FB5FEBE" w:rsidR="00C97B04" w:rsidRDefault="00C97B0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87612507" w:history="1">
        <w:r w:rsidRPr="00583065">
          <w:rPr>
            <w:rStyle w:val="Hypertextovodkaz"/>
          </w:rPr>
          <w:t>3.3.6</w:t>
        </w:r>
        <w:r>
          <w:rPr>
            <w:rFonts w:asciiTheme="minorHAnsi" w:eastAsiaTheme="minorEastAsia" w:hAnsiTheme="minorHAnsi" w:cstheme="minorBidi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Zápis do souboru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9E75830" w14:textId="7DB8E5EC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508" w:history="1">
        <w:r w:rsidRPr="00583065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Testování systému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B2EDBA3" w14:textId="33015728" w:rsidR="00C97B04" w:rsidRDefault="00C97B0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12509" w:history="1">
        <w:r w:rsidRPr="00583065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FACF0E1" w14:textId="73EF2044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510" w:history="1">
        <w:r w:rsidRPr="00583065">
          <w:rPr>
            <w:rStyle w:val="Hypertextovodkaz"/>
          </w:rPr>
          <w:t>4.1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Splněné cíle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8A1BA76" w14:textId="1462940D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511" w:history="1">
        <w:r w:rsidRPr="00583065">
          <w:rPr>
            <w:rStyle w:val="Hypertextovodkaz"/>
          </w:rPr>
          <w:t>4.2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Nesplněné cíle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F7B08BA" w14:textId="676115F1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512" w:history="1">
        <w:r w:rsidRPr="00583065">
          <w:rPr>
            <w:rStyle w:val="Hypertextovodkaz"/>
          </w:rPr>
          <w:t>4.3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E0A8276" w14:textId="7392FA82" w:rsidR="00C97B04" w:rsidRDefault="00C97B0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12513" w:history="1">
        <w:r w:rsidRPr="00583065">
          <w:rPr>
            <w:rStyle w:val="Hypertextovodkaz"/>
          </w:rPr>
          <w:t>4.4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583065">
          <w:rPr>
            <w:rStyle w:val="Hypertextovodkaz"/>
          </w:rPr>
          <w:t>Zhodnocení práce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43BE03A" w14:textId="2351B89C" w:rsidR="00C97B04" w:rsidRDefault="00C97B0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12514" w:history="1">
        <w:r w:rsidRPr="00583065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815F88C" w14:textId="1E992C32" w:rsidR="00C97B04" w:rsidRDefault="00C97B0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12515" w:history="1">
        <w:r w:rsidRPr="00583065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_Toc187612515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656B9AB" w14:textId="3DECE6DB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CF63403" w14:textId="77777777" w:rsidR="00756E7C" w:rsidRPr="00756E7C" w:rsidRDefault="00756E7C" w:rsidP="00756E7C">
      <w:pPr>
        <w:pStyle w:val="Nadpis"/>
      </w:pPr>
      <w:bookmarkStart w:id="28" w:name="_Toc187612483"/>
      <w:r>
        <w:lastRenderedPageBreak/>
        <w:t>Úvod</w:t>
      </w:r>
      <w:bookmarkEnd w:id="28"/>
    </w:p>
    <w:p w14:paraId="73AB2F4F" w14:textId="77777777" w:rsidR="007637F6" w:rsidRDefault="00CE3DB4" w:rsidP="00CE3DB4">
      <w:r w:rsidRPr="00CE3DB4">
        <w:t>Dopravní systémy a jejich efektivní monitorování hrají klíčovou roli v zajištění bezpečnosti na silnicích. Jedním z klíčových aspektů je sledování rychlosti projíždějících vozidel, což umožňuje identifikovat případy překročení povolených limitů a přispívá k prevenci dopravních nehod.</w:t>
      </w:r>
      <w:r w:rsidR="007C40E9">
        <w:t xml:space="preserve"> </w:t>
      </w:r>
    </w:p>
    <w:p w14:paraId="07C74703" w14:textId="7B79331F" w:rsidR="00CE3DB4" w:rsidRDefault="00CE3DB4" w:rsidP="00CE3DB4">
      <w:r w:rsidRPr="00CE3DB4">
        <w:t>Tento projekt se zaměřuje na vývoj jednoduchého a efektivního silničního radaru využívajícího moderní technologie počítačového vidění (</w:t>
      </w:r>
      <w:proofErr w:type="spellStart"/>
      <w:r w:rsidRPr="00CE3DB4">
        <w:t>OpenCV</w:t>
      </w:r>
      <w:proofErr w:type="spellEnd"/>
      <w:r w:rsidRPr="00CE3DB4">
        <w:t>). Program dokáže detekovat projíždějící automobily, sledovat jejich pohyb a analyzovat rychlost pomocí dvou referenčních čar. Na základě času průjezdu mezi těmito čárami a jejich vzájemné vzdálenosti se vypočítá aktuální rychlost vozidla. Naměřená data jsou poté ukládána do souboru pro další zpracování či analýzu.</w:t>
      </w:r>
      <w:r>
        <w:t xml:space="preserve"> </w:t>
      </w:r>
      <w:r w:rsidRPr="00CE3DB4">
        <w:t xml:space="preserve">Tento systém nabízí snadno </w:t>
      </w:r>
      <w:proofErr w:type="spellStart"/>
      <w:r w:rsidRPr="00CE3DB4">
        <w:t>nasaditelné</w:t>
      </w:r>
      <w:proofErr w:type="spellEnd"/>
      <w:r w:rsidRPr="00CE3DB4">
        <w:t xml:space="preserve"> a ekonomicky dostupné řešení pro měření rychlosti vozidel, které může najít uplatnění v oblastech, jako je monitorování dopravy, analýza dopravního toku nebo zajištění dodržování dopravních předpisů.</w:t>
      </w:r>
    </w:p>
    <w:p w14:paraId="719BF7B1" w14:textId="77777777" w:rsidR="007C40E9" w:rsidRDefault="007C40E9" w:rsidP="00CE3DB4"/>
    <w:p w14:paraId="2F4520C2" w14:textId="3748FE02" w:rsidR="007C40E9" w:rsidRDefault="007C40E9" w:rsidP="00CE3DB4">
      <w:r>
        <w:t xml:space="preserve">Práce je dělena do čtyř kapitol. Nejdříve je teorie celého projektu, následují využité technologie, dále postupy a architektura </w:t>
      </w:r>
      <w:proofErr w:type="gramStart"/>
      <w:r>
        <w:t>projektu</w:t>
      </w:r>
      <w:proofErr w:type="gramEnd"/>
      <w:r>
        <w:t xml:space="preserve"> a nakonec splněné cíle, nesplněné cíle, manuál a zhodnocení práce.</w:t>
      </w:r>
    </w:p>
    <w:p w14:paraId="672B3E3D" w14:textId="77777777" w:rsidR="00A375FA" w:rsidRPr="007C40E9" w:rsidRDefault="00A375FA" w:rsidP="007C40E9">
      <w:pPr>
        <w:rPr>
          <w:rStyle w:val="Zdraznnintenzivn"/>
          <w:i w:val="0"/>
          <w:iCs w:val="0"/>
        </w:rPr>
      </w:pPr>
    </w:p>
    <w:p w14:paraId="01529E5C" w14:textId="77777777" w:rsidR="00D04AE6" w:rsidRPr="000F5ED1" w:rsidRDefault="003826F1" w:rsidP="000F5ED1">
      <w:pPr>
        <w:pStyle w:val="Nadpis1"/>
      </w:pPr>
      <w:bookmarkStart w:id="29" w:name="_Toc187612484"/>
      <w:r>
        <w:lastRenderedPageBreak/>
        <w:t>Teoretická a metodická východiska</w:t>
      </w:r>
      <w:bookmarkEnd w:id="29"/>
    </w:p>
    <w:p w14:paraId="7051B485" w14:textId="7C0905AE" w:rsidR="001F423D" w:rsidRDefault="008910E9" w:rsidP="31CDAC39">
      <w:pPr>
        <w:pStyle w:val="Nadpis2"/>
      </w:pPr>
      <w:bookmarkStart w:id="30" w:name="_Toc187612485"/>
      <w:r>
        <w:t>Principy počítačového vidění (</w:t>
      </w:r>
      <w:proofErr w:type="spellStart"/>
      <w:r>
        <w:t>OpenCV</w:t>
      </w:r>
      <w:proofErr w:type="spellEnd"/>
      <w:r>
        <w:t>)</w:t>
      </w:r>
      <w:bookmarkEnd w:id="30"/>
    </w:p>
    <w:p w14:paraId="092C079C" w14:textId="7F97834B" w:rsidR="008910E9" w:rsidRDefault="008910E9" w:rsidP="008910E9">
      <w:r w:rsidRPr="008910E9">
        <w:t>Počítačové vidění je obor, který se zaměřuje na získávání, zpracování a interpretaci obrazových dat z digitálních zdrojů, jako jsou kamery. V projektu je klíčové:</w:t>
      </w:r>
    </w:p>
    <w:p w14:paraId="7932C0F1" w14:textId="734CDA1C" w:rsidR="008910E9" w:rsidRDefault="008910E9" w:rsidP="008910E9">
      <w:pPr>
        <w:pStyle w:val="Odstavecseseznamem"/>
        <w:numPr>
          <w:ilvl w:val="0"/>
          <w:numId w:val="43"/>
        </w:numPr>
      </w:pPr>
      <w:r w:rsidRPr="008910E9">
        <w:rPr>
          <w:b/>
          <w:bCs/>
        </w:rPr>
        <w:t>Detekce objektů:</w:t>
      </w:r>
      <w:r w:rsidRPr="008910E9">
        <w:t xml:space="preserve"> Identifikace automobilů v obraze pomocí algoritmů, jako je detekce hran, rozdíl mezi snímky (background </w:t>
      </w:r>
      <w:proofErr w:type="spellStart"/>
      <w:r w:rsidRPr="008910E9">
        <w:t>subtraction</w:t>
      </w:r>
      <w:proofErr w:type="spellEnd"/>
      <w:r w:rsidRPr="008910E9">
        <w:t xml:space="preserve">) nebo pokročilejší metody (např. </w:t>
      </w:r>
      <w:proofErr w:type="spellStart"/>
      <w:r w:rsidRPr="008910E9">
        <w:t>Haar</w:t>
      </w:r>
      <w:proofErr w:type="spellEnd"/>
      <w:r w:rsidRPr="008910E9">
        <w:t xml:space="preserve"> </w:t>
      </w:r>
      <w:proofErr w:type="spellStart"/>
      <w:r w:rsidRPr="008910E9">
        <w:t>cascades</w:t>
      </w:r>
      <w:proofErr w:type="spellEnd"/>
      <w:r w:rsidRPr="008910E9">
        <w:t>, HOG, nebo neuronové sítě jako YOLO).</w:t>
      </w:r>
    </w:p>
    <w:p w14:paraId="757D3065" w14:textId="55AEBB38" w:rsidR="008910E9" w:rsidRDefault="008910E9" w:rsidP="008910E9">
      <w:pPr>
        <w:pStyle w:val="Odstavecseseznamem"/>
        <w:numPr>
          <w:ilvl w:val="0"/>
          <w:numId w:val="43"/>
        </w:numPr>
      </w:pPr>
      <w:r w:rsidRPr="008910E9">
        <w:rPr>
          <w:b/>
          <w:bCs/>
        </w:rPr>
        <w:t>Sledování objektů:</w:t>
      </w:r>
      <w:r w:rsidRPr="008910E9">
        <w:t xml:space="preserve"> Po detekci je důležité sledovat pohyb objektů v následujících snímcích. To může být realizováno metodami jako </w:t>
      </w:r>
      <w:proofErr w:type="spellStart"/>
      <w:r w:rsidRPr="008910E9">
        <w:t>Optical</w:t>
      </w:r>
      <w:proofErr w:type="spellEnd"/>
      <w:r w:rsidRPr="008910E9">
        <w:t xml:space="preserve"> </w:t>
      </w:r>
      <w:proofErr w:type="spellStart"/>
      <w:r w:rsidRPr="008910E9">
        <w:t>Flow</w:t>
      </w:r>
      <w:proofErr w:type="spellEnd"/>
      <w:r w:rsidRPr="008910E9">
        <w:t xml:space="preserve"> nebo jednoduchým propojením pozic detekovaných objektů v časové sekvenci.</w:t>
      </w:r>
    </w:p>
    <w:p w14:paraId="5EEC32F0" w14:textId="7B01926F" w:rsidR="008910E9" w:rsidRDefault="008910E9" w:rsidP="008910E9">
      <w:pPr>
        <w:pStyle w:val="Odstavecseseznamem"/>
        <w:numPr>
          <w:ilvl w:val="0"/>
          <w:numId w:val="43"/>
        </w:numPr>
      </w:pPr>
      <w:proofErr w:type="spellStart"/>
      <w:r w:rsidRPr="008910E9">
        <w:rPr>
          <w:b/>
          <w:bCs/>
        </w:rPr>
        <w:t>OpenCV</w:t>
      </w:r>
      <w:proofErr w:type="spellEnd"/>
      <w:r w:rsidRPr="008910E9">
        <w:rPr>
          <w:b/>
          <w:bCs/>
        </w:rPr>
        <w:t>:</w:t>
      </w:r>
      <w:r w:rsidRPr="008910E9">
        <w:t xml:space="preserve"> </w:t>
      </w:r>
      <w:proofErr w:type="spellStart"/>
      <w:r w:rsidRPr="008910E9">
        <w:t>OpenCV</w:t>
      </w:r>
      <w:proofErr w:type="spellEnd"/>
      <w:r w:rsidRPr="008910E9">
        <w:t xml:space="preserve"> poskytuje širokou škálu nástrojů pro zpracování obrazu, jako je detekce hran (</w:t>
      </w:r>
      <w:proofErr w:type="spellStart"/>
      <w:r w:rsidRPr="008910E9">
        <w:t>Canny</w:t>
      </w:r>
      <w:proofErr w:type="spellEnd"/>
      <w:r w:rsidRPr="008910E9">
        <w:t>), označování oblastí zájmu nebo aplikace geometrických transformací.</w:t>
      </w:r>
    </w:p>
    <w:p w14:paraId="0B1381BF" w14:textId="624EAC48" w:rsidR="008910E9" w:rsidRDefault="008910E9" w:rsidP="008910E9">
      <w:pPr>
        <w:pStyle w:val="Nadpis2"/>
      </w:pPr>
      <w:bookmarkStart w:id="31" w:name="_Toc187612486"/>
      <w:r>
        <w:t>Měření času a vzdálenosti</w:t>
      </w:r>
      <w:bookmarkEnd w:id="31"/>
    </w:p>
    <w:p w14:paraId="5AF304C1" w14:textId="5EEBDDEA" w:rsidR="008910E9" w:rsidRDefault="008910E9" w:rsidP="008910E9">
      <w:r w:rsidRPr="008910E9">
        <w:t>Pro měření rychlosti vozidla je nezbytné přesně určit:</w:t>
      </w:r>
    </w:p>
    <w:p w14:paraId="3C342BF7" w14:textId="7BC5DD97" w:rsidR="008910E9" w:rsidRDefault="008910E9" w:rsidP="008910E9">
      <w:pPr>
        <w:pStyle w:val="Odstavecseseznamem"/>
        <w:numPr>
          <w:ilvl w:val="0"/>
          <w:numId w:val="44"/>
        </w:numPr>
      </w:pPr>
      <w:r w:rsidRPr="008910E9">
        <w:rPr>
          <w:b/>
          <w:bCs/>
        </w:rPr>
        <w:t>Čas průjezdu:</w:t>
      </w:r>
      <w:r w:rsidRPr="008910E9">
        <w:t xml:space="preserve"> Využití časových razítek z videozáznamu nebo snímků pro určení doby, kterou vozidlo potřebovalo k překonání vzdálenosti mezi dvěma referenčními čárami.</w:t>
      </w:r>
    </w:p>
    <w:p w14:paraId="2E083400" w14:textId="67242252" w:rsidR="008910E9" w:rsidRDefault="008910E9" w:rsidP="008910E9">
      <w:pPr>
        <w:pStyle w:val="Odstavecseseznamem"/>
        <w:numPr>
          <w:ilvl w:val="0"/>
          <w:numId w:val="44"/>
        </w:numPr>
      </w:pPr>
      <w:r w:rsidRPr="008910E9">
        <w:rPr>
          <w:b/>
          <w:bCs/>
        </w:rPr>
        <w:t>Vzdálenost:</w:t>
      </w:r>
      <w:r w:rsidRPr="008910E9">
        <w:t xml:space="preserve"> Kalibrace obrazu, aby reálná vzdálenost mezi čárami odpovídala vzdálenosti v pixelech. To zahrnuje použití známého měřítka (např. měřením objektu v obraze) nebo použití standardních poměrů.</w:t>
      </w:r>
    </w:p>
    <w:p w14:paraId="46542BE3" w14:textId="78E6E17D" w:rsidR="008910E9" w:rsidRDefault="008910E9" w:rsidP="008910E9">
      <w:pPr>
        <w:pStyle w:val="Odstavecseseznamem"/>
        <w:numPr>
          <w:ilvl w:val="0"/>
          <w:numId w:val="44"/>
        </w:numPr>
      </w:pPr>
      <w:r w:rsidRPr="008910E9">
        <w:rPr>
          <w:b/>
          <w:bCs/>
        </w:rPr>
        <w:t>Přesnost:</w:t>
      </w:r>
      <w:r w:rsidRPr="008910E9">
        <w:t xml:space="preserve"> Zajištění minimálních chyb při měření vzdálenosti a času, například kontrolou snímkové frekvence a správného umístění čar.</w:t>
      </w:r>
    </w:p>
    <w:p w14:paraId="3354C260" w14:textId="02E24FFF" w:rsidR="00D91587" w:rsidRDefault="00D91587" w:rsidP="00D91587">
      <w:pPr>
        <w:pStyle w:val="Nadpis2"/>
      </w:pPr>
      <w:bookmarkStart w:id="32" w:name="_Toc187612487"/>
      <w:r>
        <w:t>Výpočet rychlosti</w:t>
      </w:r>
      <w:bookmarkEnd w:id="32"/>
    </w:p>
    <w:p w14:paraId="235833BF" w14:textId="2BB4CF76" w:rsidR="00D91587" w:rsidRDefault="00D91587" w:rsidP="00D91587">
      <w:pPr>
        <w:rPr>
          <w:b/>
          <w:bCs/>
        </w:rPr>
      </w:pPr>
      <w:r w:rsidRPr="00D91587">
        <w:t xml:space="preserve">Výpočet rychlosti vozidla vychází z jednoduchého fyzikálního </w:t>
      </w:r>
      <w:proofErr w:type="gramStart"/>
      <w:r w:rsidRPr="00D91587">
        <w:t>vzorce:</w:t>
      </w:r>
      <w:r>
        <w:t xml:space="preserve">  </w:t>
      </w:r>
      <w:r w:rsidRPr="00D91587">
        <w:rPr>
          <w:b/>
          <w:bCs/>
        </w:rPr>
        <w:t>v</w:t>
      </w:r>
      <w:proofErr w:type="gramEnd"/>
      <w:r w:rsidRPr="00D91587">
        <w:rPr>
          <w:b/>
          <w:bCs/>
        </w:rPr>
        <w:t xml:space="preserve"> = s / t</w:t>
      </w:r>
    </w:p>
    <w:p w14:paraId="3C97BC29" w14:textId="31C35791" w:rsidR="00D91587" w:rsidRDefault="00D91587" w:rsidP="00D91587">
      <w:pPr>
        <w:pStyle w:val="Odstavecseseznamem"/>
        <w:numPr>
          <w:ilvl w:val="0"/>
          <w:numId w:val="45"/>
        </w:numPr>
      </w:pPr>
      <w:r w:rsidRPr="00D91587">
        <w:rPr>
          <w:b/>
          <w:bCs/>
        </w:rPr>
        <w:t>Proměnné:</w:t>
      </w:r>
      <w:r w:rsidRPr="00D91587">
        <w:t xml:space="preserve"> s (vzdálenost) je kalibrovaná vzdálenost mezi čárami a t (čas) je změřená doba, kterou vozidlo potřebovalo na její překonání.</w:t>
      </w:r>
    </w:p>
    <w:p w14:paraId="6F149396" w14:textId="236D38FC" w:rsidR="00D91587" w:rsidRDefault="00D91587" w:rsidP="00D91587">
      <w:pPr>
        <w:pStyle w:val="Odstavecseseznamem"/>
        <w:numPr>
          <w:ilvl w:val="0"/>
          <w:numId w:val="45"/>
        </w:numPr>
      </w:pPr>
      <w:r w:rsidRPr="00D91587">
        <w:rPr>
          <w:b/>
          <w:bCs/>
        </w:rPr>
        <w:lastRenderedPageBreak/>
        <w:t>Přesnost výpočtu:</w:t>
      </w:r>
      <w:r w:rsidRPr="00D91587">
        <w:t xml:space="preserve"> Přesnost měření času je klíčová, protože drobné odchylky mohou významně ovlivnit výslednou rychlost. Důležitá je i dostatečně vysoká snímková frekvence kamery.</w:t>
      </w:r>
    </w:p>
    <w:p w14:paraId="4DBC7133" w14:textId="4BCDE992" w:rsidR="00D91587" w:rsidRDefault="00D91587" w:rsidP="00D91587">
      <w:pPr>
        <w:pStyle w:val="Odstavecseseznamem"/>
        <w:numPr>
          <w:ilvl w:val="0"/>
          <w:numId w:val="45"/>
        </w:numPr>
      </w:pPr>
      <w:r w:rsidRPr="00D91587">
        <w:rPr>
          <w:b/>
          <w:bCs/>
        </w:rPr>
        <w:t>Jednotky:</w:t>
      </w:r>
      <w:r w:rsidRPr="00D91587">
        <w:t xml:space="preserve"> Výsledky se obvykle převádějí do standardních jednotek, jako jsou km/h nebo m/s.</w:t>
      </w:r>
    </w:p>
    <w:p w14:paraId="3B6A87A5" w14:textId="16FFB3EB" w:rsidR="00D91587" w:rsidRDefault="00514E08" w:rsidP="00514E08">
      <w:pPr>
        <w:pStyle w:val="Nadpis2"/>
      </w:pPr>
      <w:bookmarkStart w:id="33" w:name="_Toc187612488"/>
      <w:r>
        <w:t>Ukládání a správa dat</w:t>
      </w:r>
      <w:bookmarkEnd w:id="33"/>
    </w:p>
    <w:p w14:paraId="71C7AB42" w14:textId="69516E38" w:rsidR="00514E08" w:rsidRDefault="00514E08" w:rsidP="00514E08">
      <w:r w:rsidRPr="00514E08">
        <w:t>Naměřené hodnoty, jako je čas průjezdu, rychlost vozidla a další údaje, se ukládají pro další zpracování.</w:t>
      </w:r>
    </w:p>
    <w:p w14:paraId="0F25E694" w14:textId="6667DC40" w:rsidR="00514E08" w:rsidRDefault="00514E08" w:rsidP="00514E08">
      <w:pPr>
        <w:pStyle w:val="Odstavecseseznamem"/>
        <w:numPr>
          <w:ilvl w:val="0"/>
          <w:numId w:val="46"/>
        </w:numPr>
      </w:pPr>
      <w:r w:rsidRPr="007637F6">
        <w:rPr>
          <w:b/>
          <w:bCs/>
        </w:rPr>
        <w:t>Struktura souboru:</w:t>
      </w:r>
      <w:r w:rsidRPr="00514E08">
        <w:t xml:space="preserve"> Obvykle se používají jednoduché formáty, jako je CSV</w:t>
      </w:r>
      <w:r>
        <w:t xml:space="preserve"> nebo </w:t>
      </w:r>
      <w:proofErr w:type="spellStart"/>
      <w:r>
        <w:t>txt</w:t>
      </w:r>
      <w:proofErr w:type="spellEnd"/>
      <w:r w:rsidRPr="00514E08">
        <w:t>, které umožňují snadnou čitelnost a kompatibilitu s jinými programy.</w:t>
      </w:r>
    </w:p>
    <w:p w14:paraId="03844409" w14:textId="171FCBD6" w:rsidR="00514E08" w:rsidRDefault="00514E08" w:rsidP="00514E08">
      <w:pPr>
        <w:pStyle w:val="Odstavecseseznamem"/>
        <w:numPr>
          <w:ilvl w:val="0"/>
          <w:numId w:val="46"/>
        </w:numPr>
      </w:pPr>
      <w:r w:rsidRPr="00514E08">
        <w:rPr>
          <w:b/>
          <w:bCs/>
        </w:rPr>
        <w:t>Obsah:</w:t>
      </w:r>
      <w:r w:rsidRPr="00514E08">
        <w:t xml:space="preserve"> Každý záznam obsahuje čas průjezdu, identifikaci vozidla (pokud je k dispozici), rychlost a případně další údaje.</w:t>
      </w:r>
    </w:p>
    <w:p w14:paraId="7DB90CEB" w14:textId="2F176C76" w:rsidR="00514E08" w:rsidRDefault="00514E08" w:rsidP="00514E08">
      <w:pPr>
        <w:pStyle w:val="Odstavecseseznamem"/>
        <w:numPr>
          <w:ilvl w:val="0"/>
          <w:numId w:val="46"/>
        </w:numPr>
      </w:pPr>
      <w:r w:rsidRPr="00514E08">
        <w:rPr>
          <w:b/>
          <w:bCs/>
        </w:rPr>
        <w:t>Dlouhodobé ukládání:</w:t>
      </w:r>
      <w:r w:rsidRPr="00514E08">
        <w:t xml:space="preserve"> Data mohou být ukládána lokálně nebo na vzdáleném serveru pro další analýzu.</w:t>
      </w:r>
    </w:p>
    <w:p w14:paraId="74BA0453" w14:textId="6D87D90D" w:rsidR="00514E08" w:rsidRDefault="00514E08" w:rsidP="00514E08">
      <w:pPr>
        <w:pStyle w:val="Nadpis2"/>
      </w:pPr>
      <w:bookmarkStart w:id="34" w:name="_Toc187612489"/>
      <w:r>
        <w:t>Výběr a nastavení technického vybavení</w:t>
      </w:r>
      <w:bookmarkEnd w:id="34"/>
    </w:p>
    <w:p w14:paraId="6C494D60" w14:textId="7E9FBE60" w:rsidR="00514E08" w:rsidRDefault="00514E08" w:rsidP="00514E08">
      <w:r w:rsidRPr="00514E08">
        <w:t>Kvalita technického vybavení výrazně ovlivňuje výkon systému:</w:t>
      </w:r>
    </w:p>
    <w:p w14:paraId="26D0755D" w14:textId="26736C81" w:rsidR="00514E08" w:rsidRDefault="00514E08" w:rsidP="00514E08">
      <w:pPr>
        <w:pStyle w:val="Odstavecseseznamem"/>
        <w:numPr>
          <w:ilvl w:val="0"/>
          <w:numId w:val="47"/>
        </w:numPr>
      </w:pPr>
      <w:r w:rsidRPr="00514E08">
        <w:rPr>
          <w:b/>
          <w:bCs/>
        </w:rPr>
        <w:t>Kamera:</w:t>
      </w:r>
      <w:r w:rsidRPr="00514E08">
        <w:t xml:space="preserve"> Musí mít dostatečné rozlišení a snímkovou frekvenci pro přesnou detekci a měření.</w:t>
      </w:r>
    </w:p>
    <w:p w14:paraId="5A4DEEB2" w14:textId="53CA9880" w:rsidR="00514E08" w:rsidRDefault="00514E08" w:rsidP="00514E08">
      <w:pPr>
        <w:pStyle w:val="Odstavecseseznamem"/>
        <w:numPr>
          <w:ilvl w:val="0"/>
          <w:numId w:val="47"/>
        </w:numPr>
      </w:pPr>
      <w:r w:rsidRPr="00514E08">
        <w:rPr>
          <w:b/>
          <w:bCs/>
        </w:rPr>
        <w:t>Umístění:</w:t>
      </w:r>
      <w:r w:rsidRPr="00514E08">
        <w:t xml:space="preserve"> Kamera by měla být umístěna tak, aby měla dobrý výhled na silnici, ideálně z výšky nebo pod správným úhlem.</w:t>
      </w:r>
    </w:p>
    <w:p w14:paraId="54482019" w14:textId="3B50BB74" w:rsidR="00514E08" w:rsidRDefault="00514E08" w:rsidP="00514E08">
      <w:pPr>
        <w:pStyle w:val="Odstavecseseznamem"/>
        <w:numPr>
          <w:ilvl w:val="0"/>
          <w:numId w:val="47"/>
        </w:numPr>
      </w:pPr>
      <w:r w:rsidRPr="00514E08">
        <w:rPr>
          <w:b/>
          <w:bCs/>
        </w:rPr>
        <w:t>Podmínky prostředí:</w:t>
      </w:r>
      <w:r w:rsidRPr="00514E08">
        <w:t xml:space="preserve"> Systém by měl být schopen fungovat za různých světelných a povětrnostních podmínek.</w:t>
      </w:r>
    </w:p>
    <w:p w14:paraId="5AC37C8E" w14:textId="3C0D1772" w:rsidR="00514E08" w:rsidRDefault="00514E08" w:rsidP="00514E08">
      <w:pPr>
        <w:pStyle w:val="Nadpis2"/>
      </w:pPr>
      <w:bookmarkStart w:id="35" w:name="_Toc187612490"/>
      <w:r w:rsidRPr="00514E08">
        <w:t>Metodologie testování a validace</w:t>
      </w:r>
      <w:bookmarkEnd w:id="35"/>
    </w:p>
    <w:p w14:paraId="541FE1F0" w14:textId="4C0E6877" w:rsidR="00514E08" w:rsidRDefault="00514E08" w:rsidP="00514E08">
      <w:r w:rsidRPr="00514E08">
        <w:t>Před nasazením je nutné systém důkladně otestovat:</w:t>
      </w:r>
    </w:p>
    <w:p w14:paraId="6D446E4F" w14:textId="0A36FFF1" w:rsidR="00514E08" w:rsidRDefault="00514E08" w:rsidP="00514E08">
      <w:pPr>
        <w:pStyle w:val="Odstavecseseznamem"/>
        <w:numPr>
          <w:ilvl w:val="0"/>
          <w:numId w:val="48"/>
        </w:numPr>
      </w:pPr>
      <w:r w:rsidRPr="00514E08">
        <w:rPr>
          <w:b/>
          <w:bCs/>
        </w:rPr>
        <w:t>Testovací scénáře:</w:t>
      </w:r>
      <w:r w:rsidRPr="00514E08">
        <w:t xml:space="preserve"> Ověření funkčnosti systému při různých rychlostech, vzdálenostech a podmínkách.</w:t>
      </w:r>
    </w:p>
    <w:p w14:paraId="3A70DD92" w14:textId="78CE05C6" w:rsidR="00514E08" w:rsidRDefault="00514E08" w:rsidP="00514E08">
      <w:pPr>
        <w:pStyle w:val="Odstavecseseznamem"/>
        <w:numPr>
          <w:ilvl w:val="0"/>
          <w:numId w:val="48"/>
        </w:numPr>
      </w:pPr>
      <w:r w:rsidRPr="00514E08">
        <w:rPr>
          <w:b/>
          <w:bCs/>
        </w:rPr>
        <w:t>Kalibrace:</w:t>
      </w:r>
      <w:r w:rsidRPr="00514E08">
        <w:t xml:space="preserve"> Měření přesné vzdálenosti mezi čárami a kontrola správnosti výpočtů.</w:t>
      </w:r>
    </w:p>
    <w:p w14:paraId="05E7DC6C" w14:textId="47721DD8" w:rsidR="00514E08" w:rsidRDefault="00514E08" w:rsidP="00514E08">
      <w:pPr>
        <w:pStyle w:val="Odstavecseseznamem"/>
        <w:numPr>
          <w:ilvl w:val="0"/>
          <w:numId w:val="48"/>
        </w:numPr>
      </w:pPr>
      <w:r w:rsidRPr="00514E08">
        <w:rPr>
          <w:b/>
          <w:bCs/>
        </w:rPr>
        <w:lastRenderedPageBreak/>
        <w:t>Porovnání s reálnými daty:</w:t>
      </w:r>
      <w:r w:rsidRPr="00514E08">
        <w:t xml:space="preserve"> Validace naměřených hodnot s údaji ze spolehlivých zdrojů, například pomocí radarového měřiče rychlosti.</w:t>
      </w:r>
    </w:p>
    <w:p w14:paraId="07925E82" w14:textId="0DCA1416" w:rsidR="00514E08" w:rsidRDefault="00514E08" w:rsidP="00514E08">
      <w:pPr>
        <w:pStyle w:val="Nadpis2"/>
      </w:pPr>
      <w:bookmarkStart w:id="36" w:name="_Toc187612491"/>
      <w:r w:rsidRPr="00514E08">
        <w:t>Možnosti rozšíření a budoucí směřování</w:t>
      </w:r>
      <w:bookmarkEnd w:id="36"/>
    </w:p>
    <w:p w14:paraId="29E940E0" w14:textId="15ED5836" w:rsidR="00514E08" w:rsidRDefault="00514E08" w:rsidP="00514E08">
      <w:r w:rsidRPr="00514E08">
        <w:t>Do budoucna lze systém dále vylepšovat:</w:t>
      </w:r>
    </w:p>
    <w:p w14:paraId="557C7ED1" w14:textId="60640633" w:rsidR="00514E08" w:rsidRDefault="00514E08" w:rsidP="00514E08">
      <w:pPr>
        <w:pStyle w:val="Odstavecseseznamem"/>
        <w:numPr>
          <w:ilvl w:val="0"/>
          <w:numId w:val="49"/>
        </w:numPr>
      </w:pPr>
      <w:r w:rsidRPr="00514E08">
        <w:rPr>
          <w:b/>
          <w:bCs/>
        </w:rPr>
        <w:t>Rozpoznávání SPZ:</w:t>
      </w:r>
      <w:r w:rsidRPr="00514E08">
        <w:t xml:space="preserve"> Integrace technologie OCR (optické rozpoznávání znaků) pro identifikaci vozidel.</w:t>
      </w:r>
    </w:p>
    <w:p w14:paraId="5AF62DA4" w14:textId="1499D781" w:rsidR="00514E08" w:rsidRDefault="00514E08" w:rsidP="00514E08">
      <w:pPr>
        <w:pStyle w:val="Odstavecseseznamem"/>
        <w:numPr>
          <w:ilvl w:val="0"/>
          <w:numId w:val="49"/>
        </w:numPr>
      </w:pPr>
      <w:r w:rsidRPr="00514E08">
        <w:rPr>
          <w:b/>
          <w:bCs/>
        </w:rPr>
        <w:t>Klasifikace vozidel:</w:t>
      </w:r>
      <w:r w:rsidRPr="00514E08">
        <w:t xml:space="preserve"> Identifikace typů vozidel (osobní auta, nákladní auta, motocykly) pomocí strojového učení.</w:t>
      </w:r>
    </w:p>
    <w:p w14:paraId="1351ADA6" w14:textId="1FA6DD33" w:rsidR="00514E08" w:rsidRDefault="00514E08" w:rsidP="00514E08">
      <w:pPr>
        <w:pStyle w:val="Odstavecseseznamem"/>
        <w:numPr>
          <w:ilvl w:val="0"/>
          <w:numId w:val="49"/>
        </w:numPr>
      </w:pPr>
      <w:r w:rsidRPr="00514E08">
        <w:rPr>
          <w:b/>
          <w:bCs/>
        </w:rPr>
        <w:t>Zpracování v reálném čase:</w:t>
      </w:r>
      <w:r w:rsidRPr="00514E08">
        <w:t xml:space="preserve"> Optimalizace výkonu pro okamžité měření a ukládání dat.</w:t>
      </w:r>
    </w:p>
    <w:p w14:paraId="141BCB56" w14:textId="111EC4EF" w:rsidR="00514E08" w:rsidRPr="00514E08" w:rsidRDefault="00514E08" w:rsidP="00514E08">
      <w:pPr>
        <w:pStyle w:val="Odstavecseseznamem"/>
        <w:numPr>
          <w:ilvl w:val="0"/>
          <w:numId w:val="49"/>
        </w:numPr>
      </w:pPr>
      <w:r w:rsidRPr="00514E08">
        <w:rPr>
          <w:b/>
          <w:bCs/>
        </w:rPr>
        <w:t>Analýza dopravy:</w:t>
      </w:r>
      <w:r w:rsidRPr="00514E08">
        <w:t xml:space="preserve"> Rozšíření funkcionality o měření hustoty dopravy, průměrné rychlosti nebo dalších parametrů dopravního toku.</w:t>
      </w:r>
    </w:p>
    <w:p w14:paraId="07F7B4BC" w14:textId="77777777" w:rsidR="008910E9" w:rsidRPr="008910E9" w:rsidRDefault="008910E9" w:rsidP="008910E9"/>
    <w:p w14:paraId="5E67B88B" w14:textId="77777777" w:rsidR="00D04AE6" w:rsidRDefault="000B40C6" w:rsidP="000F5ED1">
      <w:pPr>
        <w:pStyle w:val="Nadpis1"/>
      </w:pPr>
      <w:bookmarkStart w:id="37" w:name="_Toc187612492"/>
      <w:r>
        <w:lastRenderedPageBreak/>
        <w:t>Vy</w:t>
      </w:r>
      <w:r w:rsidR="001B6F92">
        <w:t>užité technologie</w:t>
      </w:r>
      <w:bookmarkEnd w:id="37"/>
    </w:p>
    <w:p w14:paraId="45FB0818" w14:textId="70687EC4" w:rsidR="00D04AE6" w:rsidRDefault="00B7602E" w:rsidP="00B7602E">
      <w:pPr>
        <w:pStyle w:val="Nadpis2"/>
      </w:pPr>
      <w:bookmarkStart w:id="38" w:name="_Toc187612493"/>
      <w:proofErr w:type="spellStart"/>
      <w:r>
        <w:t>OpenCV</w:t>
      </w:r>
      <w:proofErr w:type="spellEnd"/>
      <w:r>
        <w:t xml:space="preserve"> (Open Source </w:t>
      </w:r>
      <w:proofErr w:type="spellStart"/>
      <w:r>
        <w:t>Computer</w:t>
      </w:r>
      <w:proofErr w:type="spellEnd"/>
      <w:r>
        <w:t xml:space="preserve"> Vision </w:t>
      </w:r>
      <w:proofErr w:type="spellStart"/>
      <w:r>
        <w:t>Library</w:t>
      </w:r>
      <w:proofErr w:type="spellEnd"/>
      <w:r>
        <w:t>)</w:t>
      </w:r>
      <w:bookmarkEnd w:id="38"/>
    </w:p>
    <w:p w14:paraId="1C7E2C90" w14:textId="1A111767" w:rsidR="00B7602E" w:rsidRDefault="00B7602E" w:rsidP="00B7602E">
      <w:proofErr w:type="spellStart"/>
      <w:r w:rsidRPr="00B7602E">
        <w:t>OpenCV</w:t>
      </w:r>
      <w:proofErr w:type="spellEnd"/>
      <w:r w:rsidRPr="00B7602E">
        <w:t xml:space="preserve"> je jedna z nejpopulárnějších a nejvíce používaných knihoven pro počítačové vidění. V projektu slouží jako klíčový nástroj pro zpracování obrazových dat a implementaci funkcí detekce a sledování objektů. Hlavní vlastnosti a funkce využité v projektu:</w:t>
      </w:r>
    </w:p>
    <w:p w14:paraId="4DD303E0" w14:textId="3F7D2AA8" w:rsidR="00B7602E" w:rsidRDefault="00B7602E" w:rsidP="00B7602E">
      <w:pPr>
        <w:pStyle w:val="Odstavecseseznamem"/>
        <w:numPr>
          <w:ilvl w:val="0"/>
          <w:numId w:val="50"/>
        </w:numPr>
      </w:pPr>
      <w:r w:rsidRPr="00B7602E">
        <w:rPr>
          <w:b/>
          <w:bCs/>
        </w:rPr>
        <w:t>Detekce objektů:</w:t>
      </w:r>
      <w:r w:rsidRPr="00B7602E">
        <w:t xml:space="preserve"> </w:t>
      </w:r>
      <w:proofErr w:type="spellStart"/>
      <w:r w:rsidRPr="00B7602E">
        <w:t>OpenCV</w:t>
      </w:r>
      <w:proofErr w:type="spellEnd"/>
      <w:r w:rsidRPr="00B7602E">
        <w:t xml:space="preserve"> umožňuje detekci vozidel v obraze pomocí algoritmů jako background </w:t>
      </w:r>
      <w:proofErr w:type="spellStart"/>
      <w:r w:rsidRPr="00B7602E">
        <w:t>subtraction</w:t>
      </w:r>
      <w:proofErr w:type="spellEnd"/>
      <w:r w:rsidRPr="00B7602E">
        <w:t xml:space="preserve"> (rozdíl mezi snímky) nebo pokročilejších metod, jako je HOG (Histogram </w:t>
      </w:r>
      <w:proofErr w:type="spellStart"/>
      <w:r w:rsidRPr="00B7602E">
        <w:t>of</w:t>
      </w:r>
      <w:proofErr w:type="spellEnd"/>
      <w:r w:rsidRPr="00B7602E">
        <w:t xml:space="preserve"> </w:t>
      </w:r>
      <w:proofErr w:type="spellStart"/>
      <w:r w:rsidRPr="00B7602E">
        <w:t>Oriented</w:t>
      </w:r>
      <w:proofErr w:type="spellEnd"/>
      <w:r w:rsidRPr="00B7602E">
        <w:t xml:space="preserve"> </w:t>
      </w:r>
      <w:proofErr w:type="spellStart"/>
      <w:r w:rsidRPr="00B7602E">
        <w:t>Gradients</w:t>
      </w:r>
      <w:proofErr w:type="spellEnd"/>
      <w:r w:rsidRPr="00B7602E">
        <w:t>).</w:t>
      </w:r>
    </w:p>
    <w:p w14:paraId="6C2AE217" w14:textId="72F0CF28" w:rsidR="00B7602E" w:rsidRDefault="00B7602E" w:rsidP="00B7602E">
      <w:pPr>
        <w:pStyle w:val="Odstavecseseznamem"/>
        <w:numPr>
          <w:ilvl w:val="0"/>
          <w:numId w:val="50"/>
        </w:numPr>
      </w:pPr>
      <w:r w:rsidRPr="00B7602E">
        <w:rPr>
          <w:b/>
          <w:bCs/>
        </w:rPr>
        <w:t>Sledování objektů:</w:t>
      </w:r>
      <w:r w:rsidRPr="00B7602E">
        <w:t xml:space="preserve"> Knihovna poskytuje nástroje pro sledování pohybu detekovaných objektů v čase. V projektu může být použito </w:t>
      </w:r>
      <w:proofErr w:type="spellStart"/>
      <w:r w:rsidRPr="00B7602E">
        <w:t>Optical</w:t>
      </w:r>
      <w:proofErr w:type="spellEnd"/>
      <w:r w:rsidRPr="00B7602E">
        <w:t xml:space="preserve"> </w:t>
      </w:r>
      <w:proofErr w:type="spellStart"/>
      <w:r w:rsidRPr="00B7602E">
        <w:t>Flow</w:t>
      </w:r>
      <w:proofErr w:type="spellEnd"/>
      <w:r w:rsidRPr="00B7602E">
        <w:t xml:space="preserve"> nebo jednoduché propojení detekcí v jednotlivých snímcích.</w:t>
      </w:r>
    </w:p>
    <w:p w14:paraId="04CCA0F8" w14:textId="10A41594" w:rsidR="00B7602E" w:rsidRDefault="00B7602E" w:rsidP="00B7602E">
      <w:pPr>
        <w:pStyle w:val="Odstavecseseznamem"/>
        <w:numPr>
          <w:ilvl w:val="0"/>
          <w:numId w:val="50"/>
        </w:numPr>
      </w:pPr>
      <w:r w:rsidRPr="00B7602E">
        <w:rPr>
          <w:b/>
          <w:bCs/>
        </w:rPr>
        <w:t>Zpracování obrazu:</w:t>
      </w:r>
      <w:r w:rsidRPr="00B7602E">
        <w:t xml:space="preserve"> Základní operace, jako je převod obrazu do odstínů šedi, rozmazání obrazu (</w:t>
      </w:r>
      <w:proofErr w:type="spellStart"/>
      <w:r w:rsidRPr="00B7602E">
        <w:t>GaussianBlur</w:t>
      </w:r>
      <w:proofErr w:type="spellEnd"/>
      <w:r w:rsidRPr="00B7602E">
        <w:t>) pro redukci šumu, nebo detekce hran (</w:t>
      </w:r>
      <w:proofErr w:type="spellStart"/>
      <w:r w:rsidRPr="00B7602E">
        <w:t>Canny</w:t>
      </w:r>
      <w:proofErr w:type="spellEnd"/>
      <w:r w:rsidRPr="00B7602E">
        <w:t xml:space="preserve"> </w:t>
      </w:r>
      <w:proofErr w:type="spellStart"/>
      <w:r w:rsidRPr="00B7602E">
        <w:t>edge</w:t>
      </w:r>
      <w:proofErr w:type="spellEnd"/>
      <w:r w:rsidRPr="00B7602E">
        <w:t xml:space="preserve"> </w:t>
      </w:r>
      <w:proofErr w:type="spellStart"/>
      <w:r w:rsidRPr="00B7602E">
        <w:t>detection</w:t>
      </w:r>
      <w:proofErr w:type="spellEnd"/>
      <w:r w:rsidRPr="00B7602E">
        <w:t>), pomáhají zvýšit přesnost detekce vozidel.</w:t>
      </w:r>
    </w:p>
    <w:p w14:paraId="70046170" w14:textId="48B881E1" w:rsidR="00B7602E" w:rsidRDefault="00B7602E" w:rsidP="00B7602E">
      <w:pPr>
        <w:pStyle w:val="Odstavecseseznamem"/>
        <w:numPr>
          <w:ilvl w:val="0"/>
          <w:numId w:val="50"/>
        </w:numPr>
      </w:pPr>
      <w:r w:rsidRPr="00B7602E">
        <w:rPr>
          <w:b/>
          <w:bCs/>
        </w:rPr>
        <w:t>Snadná integrace:</w:t>
      </w:r>
      <w:r w:rsidRPr="00B7602E">
        <w:t xml:space="preserve"> </w:t>
      </w:r>
      <w:proofErr w:type="spellStart"/>
      <w:r w:rsidRPr="00B7602E">
        <w:t>OpenCV</w:t>
      </w:r>
      <w:proofErr w:type="spellEnd"/>
      <w:r w:rsidRPr="00B7602E">
        <w:t xml:space="preserve"> je dobře dokumentováno, podporuje více programovacích jazyků a díky Python API umožňuje rychlý vývoj i testování.</w:t>
      </w:r>
    </w:p>
    <w:p w14:paraId="4775A2DC" w14:textId="7D2633C6" w:rsidR="00B7602E" w:rsidRDefault="00B7602E" w:rsidP="00B7602E">
      <w:pPr>
        <w:pStyle w:val="Nadpis2"/>
      </w:pPr>
      <w:bookmarkStart w:id="39" w:name="_Toc187612494"/>
      <w:r w:rsidRPr="00B7602E">
        <w:t>Programovací jazyk Python</w:t>
      </w:r>
      <w:bookmarkEnd w:id="39"/>
    </w:p>
    <w:p w14:paraId="5125A138" w14:textId="3899BF8D" w:rsidR="00B7602E" w:rsidRDefault="00B7602E" w:rsidP="00B7602E">
      <w:r w:rsidRPr="00B7602E">
        <w:t>Python byl vybrán jako hlavní programovací jazyk projektu díky své jednoduchosti, široké podpoře knihoven a silné komunitě:</w:t>
      </w:r>
    </w:p>
    <w:p w14:paraId="1408FDC7" w14:textId="0BFDCCB1" w:rsidR="00B7602E" w:rsidRDefault="00AA0D6B" w:rsidP="00B7602E">
      <w:pPr>
        <w:pStyle w:val="Odstavecseseznamem"/>
        <w:numPr>
          <w:ilvl w:val="0"/>
          <w:numId w:val="51"/>
        </w:numPr>
      </w:pPr>
      <w:r w:rsidRPr="00AA0D6B">
        <w:rPr>
          <w:b/>
          <w:bCs/>
        </w:rPr>
        <w:t>Jednoduchost a čitelnost:</w:t>
      </w:r>
      <w:r w:rsidRPr="00AA0D6B">
        <w:t xml:space="preserve"> Python je díky své srozumitelné syntaxi ideální pro rychlý vývoj a snadné ladění aplikací.</w:t>
      </w:r>
    </w:p>
    <w:p w14:paraId="2D49D599" w14:textId="18B004BF" w:rsidR="00AA0D6B" w:rsidRDefault="00AA0D6B" w:rsidP="00B7602E">
      <w:pPr>
        <w:pStyle w:val="Odstavecseseznamem"/>
        <w:numPr>
          <w:ilvl w:val="0"/>
          <w:numId w:val="51"/>
        </w:numPr>
      </w:pPr>
      <w:r w:rsidRPr="00AA0D6B">
        <w:rPr>
          <w:b/>
          <w:bCs/>
        </w:rPr>
        <w:t>Široká škála knihoven:</w:t>
      </w:r>
      <w:r w:rsidRPr="00AA0D6B">
        <w:t xml:space="preserve"> Python poskytuje mnoho knihoven, které podporují počítačové vidění (</w:t>
      </w:r>
      <w:proofErr w:type="spellStart"/>
      <w:r w:rsidRPr="00AA0D6B">
        <w:t>OpenCV</w:t>
      </w:r>
      <w:proofErr w:type="spellEnd"/>
      <w:r w:rsidRPr="00AA0D6B">
        <w:t>), práci s daty (</w:t>
      </w:r>
      <w:proofErr w:type="spellStart"/>
      <w:r w:rsidRPr="00AA0D6B">
        <w:t>NumPy</w:t>
      </w:r>
      <w:proofErr w:type="spellEnd"/>
      <w:r w:rsidRPr="00AA0D6B">
        <w:t xml:space="preserve">, </w:t>
      </w:r>
      <w:proofErr w:type="spellStart"/>
      <w:r w:rsidRPr="00AA0D6B">
        <w:t>Pandas</w:t>
      </w:r>
      <w:proofErr w:type="spellEnd"/>
      <w:r w:rsidRPr="00AA0D6B">
        <w:t>) a vizualizaci (</w:t>
      </w:r>
      <w:proofErr w:type="spellStart"/>
      <w:r w:rsidRPr="00AA0D6B">
        <w:t>Matplotlib</w:t>
      </w:r>
      <w:proofErr w:type="spellEnd"/>
      <w:r w:rsidRPr="00AA0D6B">
        <w:t xml:space="preserve">, </w:t>
      </w:r>
      <w:proofErr w:type="spellStart"/>
      <w:r w:rsidRPr="00AA0D6B">
        <w:t>Seaborn</w:t>
      </w:r>
      <w:proofErr w:type="spellEnd"/>
      <w:r w:rsidRPr="00AA0D6B">
        <w:t>).</w:t>
      </w:r>
    </w:p>
    <w:p w14:paraId="327C45F9" w14:textId="4861ACC4" w:rsidR="00AA0D6B" w:rsidRDefault="00AA0D6B" w:rsidP="00B7602E">
      <w:pPr>
        <w:pStyle w:val="Odstavecseseznamem"/>
        <w:numPr>
          <w:ilvl w:val="0"/>
          <w:numId w:val="51"/>
        </w:numPr>
      </w:pPr>
      <w:r w:rsidRPr="00AA0D6B">
        <w:rPr>
          <w:b/>
          <w:bCs/>
        </w:rPr>
        <w:t>Podpora práce s daty:</w:t>
      </w:r>
      <w:r w:rsidRPr="00AA0D6B">
        <w:t xml:space="preserve"> </w:t>
      </w:r>
      <w:proofErr w:type="spellStart"/>
      <w:r w:rsidRPr="00AA0D6B">
        <w:t>NumPy</w:t>
      </w:r>
      <w:proofErr w:type="spellEnd"/>
      <w:r w:rsidRPr="00AA0D6B">
        <w:t xml:space="preserve"> umožňuje efektivní manipulaci s maticemi a vektory, což je klíčové při zpracování obrazu.</w:t>
      </w:r>
    </w:p>
    <w:p w14:paraId="019B8347" w14:textId="77F755B2" w:rsidR="00AA0D6B" w:rsidRDefault="00AA0D6B" w:rsidP="00B7602E">
      <w:pPr>
        <w:pStyle w:val="Odstavecseseznamem"/>
        <w:numPr>
          <w:ilvl w:val="0"/>
          <w:numId w:val="51"/>
        </w:numPr>
      </w:pPr>
      <w:r w:rsidRPr="00AA0D6B">
        <w:rPr>
          <w:b/>
          <w:bCs/>
        </w:rPr>
        <w:t>Rozšiřitelnost:</w:t>
      </w:r>
      <w:r w:rsidRPr="00AA0D6B">
        <w:t xml:space="preserve"> Python umožňuje snadné přidání dalších funkcí, jako je rozpoznávání SPZ nebo integrace s databázemi a cloudovými službami.</w:t>
      </w:r>
    </w:p>
    <w:p w14:paraId="265D3567" w14:textId="618D14BA" w:rsidR="00AA0D6B" w:rsidRDefault="00AA0D6B" w:rsidP="00AA0D6B">
      <w:pPr>
        <w:pStyle w:val="Nadpis2"/>
      </w:pPr>
      <w:bookmarkStart w:id="40" w:name="_Toc187612495"/>
      <w:r w:rsidRPr="00AA0D6B">
        <w:lastRenderedPageBreak/>
        <w:t>Hardware</w:t>
      </w:r>
      <w:bookmarkEnd w:id="40"/>
    </w:p>
    <w:p w14:paraId="74E5D107" w14:textId="32009FE6" w:rsidR="00AA0D6B" w:rsidRDefault="00AA0D6B" w:rsidP="00AA0D6B">
      <w:r w:rsidRPr="00AA0D6B">
        <w:t>Hardware hraje klíčovou roli při zajištění správné funkce a přesnosti systému. V projektu byly využity následující komponenty:</w:t>
      </w:r>
    </w:p>
    <w:p w14:paraId="7CAAF72E" w14:textId="2953E4DA" w:rsidR="00AA0D6B" w:rsidRDefault="00AA0D6B" w:rsidP="00AA0D6B">
      <w:pPr>
        <w:pStyle w:val="Nadpis3"/>
      </w:pPr>
      <w:bookmarkStart w:id="41" w:name="_Toc187612496"/>
      <w:r>
        <w:t>Kamera</w:t>
      </w:r>
      <w:bookmarkEnd w:id="41"/>
    </w:p>
    <w:p w14:paraId="74389255" w14:textId="5A4CDA9B" w:rsidR="00AA0D6B" w:rsidRDefault="00AA0D6B" w:rsidP="00AA0D6B">
      <w:pPr>
        <w:pStyle w:val="Odstavecseseznamem"/>
        <w:numPr>
          <w:ilvl w:val="0"/>
          <w:numId w:val="54"/>
        </w:numPr>
      </w:pPr>
      <w:r w:rsidRPr="00AA0D6B">
        <w:rPr>
          <w:b/>
          <w:bCs/>
        </w:rPr>
        <w:t>Rozlišení:</w:t>
      </w:r>
      <w:r w:rsidRPr="00AA0D6B">
        <w:t xml:space="preserve"> Kvalitní rozlišení (např. Full HD) je nezbytné pro přesnou detekci objektů a kalibraci vzdálenosti.</w:t>
      </w:r>
    </w:p>
    <w:p w14:paraId="11612D87" w14:textId="094DF375" w:rsidR="00AA0D6B" w:rsidRDefault="00AA0D6B" w:rsidP="00AA0D6B">
      <w:pPr>
        <w:pStyle w:val="Odstavecseseznamem"/>
        <w:numPr>
          <w:ilvl w:val="0"/>
          <w:numId w:val="54"/>
        </w:numPr>
      </w:pPr>
      <w:r w:rsidRPr="00AA0D6B">
        <w:rPr>
          <w:b/>
          <w:bCs/>
        </w:rPr>
        <w:t>Snímková frekvence:</w:t>
      </w:r>
      <w:r w:rsidRPr="00AA0D6B">
        <w:t xml:space="preserve"> Vyšší snímková frekvence (např. 30 </w:t>
      </w:r>
      <w:proofErr w:type="spellStart"/>
      <w:r w:rsidRPr="00AA0D6B">
        <w:t>fps</w:t>
      </w:r>
      <w:proofErr w:type="spellEnd"/>
      <w:r w:rsidRPr="00AA0D6B">
        <w:t>) umožňuje přesnější měření času průjezdu vozidel.</w:t>
      </w:r>
    </w:p>
    <w:p w14:paraId="64C6CD97" w14:textId="43C2287B" w:rsidR="00AA0D6B" w:rsidRDefault="00AA0D6B" w:rsidP="00AA0D6B">
      <w:pPr>
        <w:pStyle w:val="Odstavecseseznamem"/>
        <w:numPr>
          <w:ilvl w:val="0"/>
          <w:numId w:val="54"/>
        </w:numPr>
      </w:pPr>
      <w:r w:rsidRPr="00AA0D6B">
        <w:rPr>
          <w:b/>
          <w:bCs/>
        </w:rPr>
        <w:t>Umístění:</w:t>
      </w:r>
      <w:r w:rsidRPr="00AA0D6B">
        <w:t xml:space="preserve"> Kamera by měla být umístěna tak, aby měla dobrý přehled o sledované oblasti, ideálně s výhledem na celou šířku silnice.</w:t>
      </w:r>
    </w:p>
    <w:p w14:paraId="654DE919" w14:textId="4BCD7EEF" w:rsidR="007637F6" w:rsidRDefault="007637F6" w:rsidP="00AA0D6B">
      <w:pPr>
        <w:pStyle w:val="Odstavecseseznamem"/>
        <w:numPr>
          <w:ilvl w:val="0"/>
          <w:numId w:val="54"/>
        </w:numPr>
      </w:pPr>
      <w:r>
        <w:rPr>
          <w:b/>
          <w:bCs/>
        </w:rPr>
        <w:t>Použití:</w:t>
      </w:r>
      <w:r>
        <w:t xml:space="preserve"> Použil jsem vlastní fotoaparát Canon EOS 7D</w:t>
      </w:r>
    </w:p>
    <w:p w14:paraId="00E0A735" w14:textId="7D4FFB3F" w:rsidR="00AA0D6B" w:rsidRDefault="00AA0D6B" w:rsidP="00AA0D6B">
      <w:pPr>
        <w:pStyle w:val="Nadpis3"/>
      </w:pPr>
      <w:bookmarkStart w:id="42" w:name="_Toc187612497"/>
      <w:r w:rsidRPr="00AA0D6B">
        <w:t>Výpočetní zařízení</w:t>
      </w:r>
      <w:bookmarkEnd w:id="42"/>
    </w:p>
    <w:p w14:paraId="7D65D519" w14:textId="1CF581C9" w:rsidR="00AA0D6B" w:rsidRDefault="00AA0D6B" w:rsidP="00AA0D6B">
      <w:pPr>
        <w:pStyle w:val="Odstavecseseznamem"/>
        <w:numPr>
          <w:ilvl w:val="0"/>
          <w:numId w:val="55"/>
        </w:numPr>
      </w:pPr>
      <w:r w:rsidRPr="00AA0D6B">
        <w:rPr>
          <w:b/>
          <w:bCs/>
        </w:rPr>
        <w:t>PC nebo notebook:</w:t>
      </w:r>
      <w:r w:rsidRPr="00AA0D6B">
        <w:t xml:space="preserve"> Pro zpracování obrazu a výpočet rychlosti v reálném čase.</w:t>
      </w:r>
    </w:p>
    <w:p w14:paraId="2B95E3E1" w14:textId="7FD70551" w:rsidR="00AA0D6B" w:rsidRDefault="00AA0D6B" w:rsidP="00AA0D6B">
      <w:pPr>
        <w:pStyle w:val="Odstavecseseznamem"/>
        <w:numPr>
          <w:ilvl w:val="0"/>
          <w:numId w:val="55"/>
        </w:numPr>
      </w:pPr>
      <w:proofErr w:type="spellStart"/>
      <w:r w:rsidRPr="00AA0D6B">
        <w:rPr>
          <w:b/>
          <w:bCs/>
        </w:rPr>
        <w:t>Raspberry</w:t>
      </w:r>
      <w:proofErr w:type="spellEnd"/>
      <w:r w:rsidRPr="00AA0D6B">
        <w:rPr>
          <w:b/>
          <w:bCs/>
        </w:rPr>
        <w:t xml:space="preserve"> </w:t>
      </w:r>
      <w:proofErr w:type="spellStart"/>
      <w:r w:rsidRPr="00AA0D6B">
        <w:rPr>
          <w:b/>
          <w:bCs/>
        </w:rPr>
        <w:t>Pi</w:t>
      </w:r>
      <w:proofErr w:type="spellEnd"/>
      <w:r w:rsidRPr="00AA0D6B">
        <w:rPr>
          <w:b/>
          <w:bCs/>
        </w:rPr>
        <w:t xml:space="preserve"> nebo podobná zařízení:</w:t>
      </w:r>
      <w:r w:rsidRPr="00AA0D6B">
        <w:t xml:space="preserve"> Pro použití v kompaktnějších a přenosnějších aplikacích. </w:t>
      </w:r>
      <w:proofErr w:type="spellStart"/>
      <w:r w:rsidRPr="00AA0D6B">
        <w:t>Raspberry</w:t>
      </w:r>
      <w:proofErr w:type="spellEnd"/>
      <w:r w:rsidRPr="00AA0D6B">
        <w:t xml:space="preserve"> </w:t>
      </w:r>
      <w:proofErr w:type="spellStart"/>
      <w:r w:rsidRPr="00AA0D6B">
        <w:t>Pi</w:t>
      </w:r>
      <w:proofErr w:type="spellEnd"/>
      <w:r w:rsidRPr="00AA0D6B">
        <w:t xml:space="preserve"> je oblíbené pro svou nízkou cenu, energetickou nenáročnost a dostatečný výkon pro základní zpracování obrazu.</w:t>
      </w:r>
    </w:p>
    <w:p w14:paraId="2AD7D2BE" w14:textId="47B81B8D" w:rsidR="00AA0D6B" w:rsidRPr="00AA0D6B" w:rsidRDefault="00AA0D6B" w:rsidP="00AA0D6B">
      <w:pPr>
        <w:pStyle w:val="Odstavecseseznamem"/>
        <w:numPr>
          <w:ilvl w:val="0"/>
          <w:numId w:val="55"/>
        </w:numPr>
      </w:pPr>
      <w:r w:rsidRPr="00AA0D6B">
        <w:rPr>
          <w:b/>
          <w:bCs/>
        </w:rPr>
        <w:t>Osvětlení:</w:t>
      </w:r>
      <w:r w:rsidRPr="00AA0D6B">
        <w:t xml:space="preserve"> V případě horších světelných podmínek může být nutné použít přídavné osvětlení (např. infračervené světlo), aby byl obraz dobře čitelný za všech okolností.</w:t>
      </w:r>
    </w:p>
    <w:p w14:paraId="7263F82C" w14:textId="77777777" w:rsidR="00D04AE6" w:rsidRPr="00802D4F" w:rsidRDefault="00D04AE6" w:rsidP="000F5ED1">
      <w:pPr>
        <w:pStyle w:val="Nadpis1"/>
      </w:pPr>
      <w:bookmarkStart w:id="43" w:name="_Toc187612498"/>
      <w:r w:rsidRPr="00802D4F">
        <w:lastRenderedPageBreak/>
        <w:t>Způsoby řešení a použité postupy</w:t>
      </w:r>
      <w:bookmarkEnd w:id="43"/>
    </w:p>
    <w:p w14:paraId="7A29CC1A" w14:textId="6968FFE4" w:rsidR="001F423D" w:rsidRDefault="00E42C53" w:rsidP="001F423D">
      <w:r>
        <w:t>K finalizaci tohoto projektu vedlo několik kroků:</w:t>
      </w:r>
    </w:p>
    <w:p w14:paraId="79DD5E1D" w14:textId="262717EF" w:rsidR="00E42C53" w:rsidRDefault="00E42C53" w:rsidP="00E42C53">
      <w:pPr>
        <w:pStyle w:val="Nadpis2"/>
      </w:pPr>
      <w:bookmarkStart w:id="44" w:name="_Toc187612499"/>
      <w:r>
        <w:t>Příprava videa k měření</w:t>
      </w:r>
      <w:bookmarkEnd w:id="44"/>
    </w:p>
    <w:p w14:paraId="37CA53A5" w14:textId="49F1FB0D" w:rsidR="00E42C53" w:rsidRDefault="00E42C53" w:rsidP="00E42C53">
      <w:r>
        <w:t xml:space="preserve">Použil jsem svoji digitální </w:t>
      </w:r>
      <w:proofErr w:type="spellStart"/>
      <w:r>
        <w:t>zrdcadlovku</w:t>
      </w:r>
      <w:proofErr w:type="spellEnd"/>
      <w:r>
        <w:t xml:space="preserve"> Canon E</w:t>
      </w:r>
      <w:r w:rsidR="007637F6">
        <w:t>OS</w:t>
      </w:r>
      <w:r>
        <w:t xml:space="preserve"> 7</w:t>
      </w:r>
      <w:r w:rsidR="007637F6">
        <w:t>D</w:t>
      </w:r>
      <w:r>
        <w:t xml:space="preserve"> v kombinaci s teleobjektivem a umístil jsem ji z výšky směrem na silnici. Dále jsem použil svoje auto a natočil průjezdy s rychlostí 50 km/h a 60 km/h</w:t>
      </w:r>
      <w:r w:rsidR="003A3B02">
        <w:t>. Po drobné úpravě videa jsem měl připravené testovací video a mohl jsem přejít k dalšímu kroku.</w:t>
      </w:r>
    </w:p>
    <w:p w14:paraId="31B4F3FD" w14:textId="3EF39D1A" w:rsidR="003A3B02" w:rsidRDefault="003A3B02" w:rsidP="00E42C53">
      <w:r>
        <w:t>Ukázka průjezdu:</w:t>
      </w:r>
    </w:p>
    <w:p w14:paraId="1BA49A29" w14:textId="7A9A1841" w:rsidR="007637F6" w:rsidRDefault="007637F6" w:rsidP="00E42C53">
      <w:r w:rsidRPr="007637F6">
        <w:drawing>
          <wp:inline distT="0" distB="0" distL="0" distR="0" wp14:anchorId="4930EA37" wp14:editId="17B99DC3">
            <wp:extent cx="3305175" cy="1788274"/>
            <wp:effectExtent l="0" t="0" r="0" b="2540"/>
            <wp:docPr id="1425595353" name="Obrázek 1" descr="Obsah obrázku vozidlo, Pozemní vozidlo, venku, pneumat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95353" name="Obrázek 1" descr="Obsah obrázku vozidlo, Pozemní vozidlo, venku, pneumatika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373" cy="18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B02">
        <w:rPr>
          <w:noProof/>
        </w:rPr>
        <w:drawing>
          <wp:inline distT="0" distB="0" distL="0" distR="0" wp14:anchorId="5A181BB3" wp14:editId="0C4196EF">
            <wp:extent cx="4619625" cy="1970228"/>
            <wp:effectExtent l="0" t="0" r="0" b="0"/>
            <wp:docPr id="480202657" name="Obrázek 1" descr="Obsah obrázku vozidlo, Pozemní vozidlo, venku, siln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02657" name="Obrázek 1" descr="Obsah obrázku vozidlo, Pozemní vozidlo, venku, silnice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087" cy="19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7F6">
        <w:drawing>
          <wp:inline distT="0" distB="0" distL="0" distR="0" wp14:anchorId="04A1822F" wp14:editId="23409A8D">
            <wp:extent cx="3486150" cy="1877157"/>
            <wp:effectExtent l="0" t="0" r="0" b="8890"/>
            <wp:docPr id="1566092910" name="Obrázek 1" descr="Obsah obrázku vozidlo, Pozemní vozidlo, venku, ko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92910" name="Obrázek 1" descr="Obsah obrázku vozidlo, Pozemní vozidlo, venku, kolo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9669" cy="18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2A68" w14:textId="16C2DFDD" w:rsidR="003A3B02" w:rsidRDefault="003A3B02" w:rsidP="00E42C53"/>
    <w:p w14:paraId="3A3A90B8" w14:textId="1F8017E0" w:rsidR="007637F6" w:rsidRDefault="007637F6" w:rsidP="00E42C53"/>
    <w:p w14:paraId="0A2E38E4" w14:textId="2E8392A5" w:rsidR="003A3B02" w:rsidRDefault="003A3B02" w:rsidP="003A3B02">
      <w:pPr>
        <w:pStyle w:val="Nadpis2"/>
      </w:pPr>
      <w:bookmarkStart w:id="45" w:name="_Toc187612500"/>
      <w:r>
        <w:t>Inicializace prostředí</w:t>
      </w:r>
      <w:bookmarkEnd w:id="45"/>
    </w:p>
    <w:p w14:paraId="747F57AC" w14:textId="63098361" w:rsidR="003A3B02" w:rsidRDefault="003A3B02" w:rsidP="003A3B02">
      <w:r>
        <w:t xml:space="preserve">Použil jsem vývojové prostředí </w:t>
      </w: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>. Následovalo pár kroků:</w:t>
      </w:r>
    </w:p>
    <w:p w14:paraId="0D8F98A7" w14:textId="6D86EE81" w:rsidR="003A3B02" w:rsidRDefault="00AD3D13" w:rsidP="003A3B02">
      <w:pPr>
        <w:pStyle w:val="Odstavecseseznamem"/>
        <w:numPr>
          <w:ilvl w:val="0"/>
          <w:numId w:val="56"/>
        </w:numPr>
      </w:pPr>
      <w:r>
        <w:t>Vytvoření projektové složky</w:t>
      </w:r>
    </w:p>
    <w:p w14:paraId="6FA8ED37" w14:textId="04898A6B" w:rsidR="00AD3D13" w:rsidRDefault="00AD3D13" w:rsidP="003A3B02">
      <w:pPr>
        <w:pStyle w:val="Odstavecseseznamem"/>
        <w:numPr>
          <w:ilvl w:val="0"/>
          <w:numId w:val="56"/>
        </w:numPr>
      </w:pPr>
      <w:r>
        <w:rPr>
          <w:b/>
          <w:bCs/>
        </w:rPr>
        <w:t xml:space="preserve">Inicializace </w:t>
      </w:r>
      <w:proofErr w:type="spellStart"/>
      <w:r>
        <w:rPr>
          <w:b/>
          <w:bCs/>
        </w:rPr>
        <w:t>enviromentu</w:t>
      </w:r>
      <w:proofErr w:type="spellEnd"/>
      <w:r>
        <w:rPr>
          <w:b/>
          <w:bCs/>
        </w:rPr>
        <w:t>:</w:t>
      </w:r>
      <w:r>
        <w:t xml:space="preserve"> Program jsem spouštěl ve virtuálním </w:t>
      </w:r>
      <w:proofErr w:type="spellStart"/>
      <w:r>
        <w:t>enviromentu</w:t>
      </w:r>
      <w:proofErr w:type="spellEnd"/>
      <w:r>
        <w:t xml:space="preserve"> od Pythonu</w:t>
      </w:r>
    </w:p>
    <w:p w14:paraId="46EAA9AE" w14:textId="03787481" w:rsidR="00AD3D13" w:rsidRDefault="00AD3D13" w:rsidP="003A3B02">
      <w:pPr>
        <w:pStyle w:val="Odstavecseseznamem"/>
        <w:numPr>
          <w:ilvl w:val="0"/>
          <w:numId w:val="56"/>
        </w:numPr>
      </w:pPr>
      <w:r>
        <w:rPr>
          <w:b/>
          <w:bCs/>
        </w:rPr>
        <w:t>Instalace potřebných knihoven:</w:t>
      </w:r>
      <w:r>
        <w:t xml:space="preserve"> Byly použity knihovny: </w:t>
      </w:r>
      <w:proofErr w:type="spellStart"/>
      <w:r>
        <w:t>opencv</w:t>
      </w:r>
      <w:proofErr w:type="spellEnd"/>
      <w:r>
        <w:t xml:space="preserve">-python,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time</w:t>
      </w:r>
      <w:proofErr w:type="spellEnd"/>
    </w:p>
    <w:p w14:paraId="68100F33" w14:textId="611A727A" w:rsidR="00AD3D13" w:rsidRDefault="00AD3D13" w:rsidP="003A3B02">
      <w:pPr>
        <w:pStyle w:val="Odstavecseseznamem"/>
        <w:numPr>
          <w:ilvl w:val="0"/>
          <w:numId w:val="56"/>
        </w:numPr>
      </w:pPr>
      <w:r>
        <w:t>Vytvoření samotného programu</w:t>
      </w:r>
    </w:p>
    <w:p w14:paraId="446CC62C" w14:textId="5B5F909F" w:rsidR="005E0C44" w:rsidRDefault="005E0C44" w:rsidP="005E0C44">
      <w:pPr>
        <w:pStyle w:val="Nadpis2"/>
      </w:pPr>
      <w:bookmarkStart w:id="46" w:name="_Toc187612501"/>
      <w:r>
        <w:t>Architektura programu</w:t>
      </w:r>
      <w:bookmarkEnd w:id="46"/>
    </w:p>
    <w:p w14:paraId="3E9BAF29" w14:textId="3C696A9F" w:rsidR="005E0C44" w:rsidRDefault="00356871" w:rsidP="005E0C44">
      <w:pPr>
        <w:pStyle w:val="Nadpis3"/>
      </w:pPr>
      <w:r>
        <w:t xml:space="preserve"> </w:t>
      </w:r>
      <w:bookmarkStart w:id="47" w:name="_Toc187612502"/>
      <w:r w:rsidR="005E0C44">
        <w:t>Import knihoven</w:t>
      </w:r>
      <w:bookmarkEnd w:id="47"/>
    </w:p>
    <w:p w14:paraId="1DC7347D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>import cv2</w:t>
      </w:r>
    </w:p>
    <w:p w14:paraId="7E355CEC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import </w:t>
      </w:r>
      <w:proofErr w:type="spellStart"/>
      <w:r w:rsidRPr="007637F6">
        <w:rPr>
          <w:i/>
          <w:iCs/>
        </w:rPr>
        <w:t>numpy</w:t>
      </w:r>
      <w:proofErr w:type="spellEnd"/>
      <w:r w:rsidRPr="007637F6">
        <w:rPr>
          <w:i/>
          <w:iCs/>
        </w:rPr>
        <w:t xml:space="preserve"> as </w:t>
      </w:r>
      <w:proofErr w:type="spellStart"/>
      <w:r w:rsidRPr="007637F6">
        <w:rPr>
          <w:i/>
          <w:iCs/>
        </w:rPr>
        <w:t>np</w:t>
      </w:r>
      <w:proofErr w:type="spellEnd"/>
    </w:p>
    <w:p w14:paraId="0B0ABC78" w14:textId="60E6F21E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import </w:t>
      </w:r>
      <w:proofErr w:type="spellStart"/>
      <w:r w:rsidRPr="007637F6">
        <w:rPr>
          <w:i/>
          <w:iCs/>
        </w:rPr>
        <w:t>time</w:t>
      </w:r>
      <w:proofErr w:type="spellEnd"/>
    </w:p>
    <w:p w14:paraId="51E89E33" w14:textId="4300FF6F" w:rsidR="005E0C44" w:rsidRDefault="00356871" w:rsidP="00612695">
      <w:pPr>
        <w:pStyle w:val="Nadpis3"/>
      </w:pPr>
      <w:r>
        <w:t xml:space="preserve"> </w:t>
      </w:r>
      <w:bookmarkStart w:id="48" w:name="_Toc187612503"/>
      <w:r w:rsidR="00612695">
        <w:t>Inicializace proměnných</w:t>
      </w:r>
      <w:bookmarkEnd w:id="48"/>
    </w:p>
    <w:p w14:paraId="39200FEA" w14:textId="6441B385" w:rsidR="00612695" w:rsidRDefault="00612695" w:rsidP="00612695">
      <w:pPr>
        <w:ind w:left="709"/>
      </w:pPr>
      <w:r>
        <w:t>Inicializace videa (popř. kamery), oddělovače pozadí, proměnných na rychlost a detekci, souřadnice a vzdálenost referenčních čar a otevření souboru k</w:t>
      </w:r>
      <w:r w:rsidR="007637F6">
        <w:t> </w:t>
      </w:r>
      <w:r>
        <w:t>zápisu</w:t>
      </w:r>
      <w:r w:rsidR="007637F6">
        <w:t>:</w:t>
      </w:r>
    </w:p>
    <w:p w14:paraId="463E661F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># Načtení videa</w:t>
      </w:r>
    </w:p>
    <w:p w14:paraId="62E097BD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>cap = cv2.VideoCapture('video.mp4')</w:t>
      </w:r>
    </w:p>
    <w:p w14:paraId="5D2A1DC0" w14:textId="77777777" w:rsidR="007637F6" w:rsidRPr="007637F6" w:rsidRDefault="007637F6" w:rsidP="007637F6">
      <w:pPr>
        <w:ind w:left="709"/>
        <w:rPr>
          <w:i/>
          <w:iCs/>
        </w:rPr>
      </w:pPr>
    </w:p>
    <w:p w14:paraId="33C444C3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># Detekce pohybu pomocí modelu pozadí MOG2.</w:t>
      </w:r>
    </w:p>
    <w:p w14:paraId="0B8EC9E8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fgbg</w:t>
      </w:r>
      <w:proofErr w:type="spellEnd"/>
      <w:r w:rsidRPr="007637F6">
        <w:rPr>
          <w:i/>
          <w:iCs/>
        </w:rPr>
        <w:t xml:space="preserve"> = cv2.createBackgroundSubtractorMOG2()</w:t>
      </w:r>
    </w:p>
    <w:p w14:paraId="7FE46D51" w14:textId="77777777" w:rsidR="007637F6" w:rsidRPr="007637F6" w:rsidRDefault="007637F6" w:rsidP="007637F6">
      <w:pPr>
        <w:ind w:left="709"/>
        <w:rPr>
          <w:i/>
          <w:iCs/>
        </w:rPr>
      </w:pPr>
    </w:p>
    <w:p w14:paraId="7942CAC9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># Inicializace proměnných</w:t>
      </w:r>
    </w:p>
    <w:p w14:paraId="126A85B8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lastRenderedPageBreak/>
        <w:t>speed = 0</w:t>
      </w:r>
    </w:p>
    <w:p w14:paraId="1B98B1B2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max_speed</w:t>
      </w:r>
      <w:proofErr w:type="spellEnd"/>
      <w:r w:rsidRPr="007637F6">
        <w:rPr>
          <w:i/>
          <w:iCs/>
        </w:rPr>
        <w:t xml:space="preserve"> = 50</w:t>
      </w:r>
    </w:p>
    <w:p w14:paraId="4BE5C8F0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center_x</w:t>
      </w:r>
      <w:proofErr w:type="spellEnd"/>
      <w:r w:rsidRPr="007637F6">
        <w:rPr>
          <w:i/>
          <w:iCs/>
        </w:rPr>
        <w:t xml:space="preserve"> = 0</w:t>
      </w:r>
    </w:p>
    <w:p w14:paraId="495A7FC5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center_y</w:t>
      </w:r>
      <w:proofErr w:type="spellEnd"/>
      <w:r w:rsidRPr="007637F6">
        <w:rPr>
          <w:i/>
          <w:iCs/>
        </w:rPr>
        <w:t xml:space="preserve"> = 0</w:t>
      </w:r>
    </w:p>
    <w:p w14:paraId="2FE48794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start_time</w:t>
      </w:r>
      <w:proofErr w:type="spellEnd"/>
      <w:r w:rsidRPr="007637F6">
        <w:rPr>
          <w:i/>
          <w:iCs/>
        </w:rPr>
        <w:t xml:space="preserve"> = </w:t>
      </w:r>
      <w:proofErr w:type="spellStart"/>
      <w:r w:rsidRPr="007637F6">
        <w:rPr>
          <w:i/>
          <w:iCs/>
        </w:rPr>
        <w:t>None</w:t>
      </w:r>
      <w:proofErr w:type="spellEnd"/>
    </w:p>
    <w:p w14:paraId="6D31F887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elapsed_time</w:t>
      </w:r>
      <w:proofErr w:type="spellEnd"/>
      <w:r w:rsidRPr="007637F6">
        <w:rPr>
          <w:i/>
          <w:iCs/>
        </w:rPr>
        <w:t xml:space="preserve"> = </w:t>
      </w:r>
      <w:proofErr w:type="spellStart"/>
      <w:r w:rsidRPr="007637F6">
        <w:rPr>
          <w:i/>
          <w:iCs/>
        </w:rPr>
        <w:t>None</w:t>
      </w:r>
      <w:proofErr w:type="spellEnd"/>
    </w:p>
    <w:p w14:paraId="311842FD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license_plate</w:t>
      </w:r>
      <w:proofErr w:type="spellEnd"/>
      <w:r w:rsidRPr="007637F6">
        <w:rPr>
          <w:i/>
          <w:iCs/>
        </w:rPr>
        <w:t xml:space="preserve"> = </w:t>
      </w:r>
      <w:proofErr w:type="spellStart"/>
      <w:r w:rsidRPr="007637F6">
        <w:rPr>
          <w:i/>
          <w:iCs/>
        </w:rPr>
        <w:t>None</w:t>
      </w:r>
      <w:proofErr w:type="spellEnd"/>
    </w:p>
    <w:p w14:paraId="0ACEA5C7" w14:textId="77777777" w:rsidR="007637F6" w:rsidRPr="007637F6" w:rsidRDefault="007637F6" w:rsidP="007637F6">
      <w:pPr>
        <w:ind w:left="709"/>
        <w:rPr>
          <w:i/>
          <w:iCs/>
        </w:rPr>
      </w:pPr>
    </w:p>
    <w:p w14:paraId="34BA69CF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># Nastavení pozic čar v pixelech a vzdálenosti mezi nimi v metrech</w:t>
      </w:r>
    </w:p>
    <w:p w14:paraId="6E79EB9C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>line1_y = 460</w:t>
      </w:r>
    </w:p>
    <w:p w14:paraId="5650AF77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>line2_y = 860</w:t>
      </w:r>
    </w:p>
    <w:p w14:paraId="7068425E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lines_distance</w:t>
      </w:r>
      <w:proofErr w:type="spellEnd"/>
      <w:r w:rsidRPr="007637F6">
        <w:rPr>
          <w:i/>
          <w:iCs/>
        </w:rPr>
        <w:t xml:space="preserve"> = 25</w:t>
      </w:r>
    </w:p>
    <w:p w14:paraId="6AC6FDB1" w14:textId="77777777" w:rsidR="007637F6" w:rsidRPr="007637F6" w:rsidRDefault="007637F6" w:rsidP="007637F6">
      <w:pPr>
        <w:ind w:left="709"/>
        <w:rPr>
          <w:i/>
          <w:iCs/>
        </w:rPr>
      </w:pPr>
    </w:p>
    <w:p w14:paraId="6EFF5EB7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># Inicializace souboru (vymaže obsah, pokud soubor již existuje)</w:t>
      </w:r>
    </w:p>
    <w:p w14:paraId="55E19694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with</w:t>
      </w:r>
      <w:proofErr w:type="spellEnd"/>
      <w:r w:rsidRPr="007637F6">
        <w:rPr>
          <w:i/>
          <w:iCs/>
        </w:rPr>
        <w:t xml:space="preserve"> </w:t>
      </w:r>
      <w:proofErr w:type="gramStart"/>
      <w:r w:rsidRPr="007637F6">
        <w:rPr>
          <w:i/>
          <w:iCs/>
        </w:rPr>
        <w:t>open(</w:t>
      </w:r>
      <w:proofErr w:type="gramEnd"/>
      <w:r w:rsidRPr="007637F6">
        <w:rPr>
          <w:i/>
          <w:iCs/>
        </w:rPr>
        <w:t>"rychlosti.txt", "w") as file:</w:t>
      </w:r>
    </w:p>
    <w:p w14:paraId="292D8B32" w14:textId="4A5A8E99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</w:t>
      </w:r>
      <w:proofErr w:type="spellStart"/>
      <w:proofErr w:type="gramStart"/>
      <w:r w:rsidRPr="007637F6">
        <w:rPr>
          <w:i/>
          <w:iCs/>
        </w:rPr>
        <w:t>file.write</w:t>
      </w:r>
      <w:proofErr w:type="spellEnd"/>
      <w:proofErr w:type="gramEnd"/>
      <w:r w:rsidRPr="007637F6">
        <w:rPr>
          <w:i/>
          <w:iCs/>
        </w:rPr>
        <w:t>("Rychlosti:\n")</w:t>
      </w:r>
    </w:p>
    <w:p w14:paraId="3B33ED3D" w14:textId="4790D659" w:rsidR="00612695" w:rsidRDefault="00612695" w:rsidP="00612695">
      <w:pPr>
        <w:ind w:left="709"/>
      </w:pPr>
    </w:p>
    <w:p w14:paraId="7E11A2E6" w14:textId="5EAEB8A6" w:rsidR="00612695" w:rsidRDefault="00356871" w:rsidP="00612695">
      <w:pPr>
        <w:pStyle w:val="Nadpis3"/>
      </w:pPr>
      <w:r>
        <w:t xml:space="preserve"> </w:t>
      </w:r>
      <w:bookmarkStart w:id="49" w:name="_Toc187612504"/>
      <w:r w:rsidR="00612695">
        <w:t>Detekce měřitelného auta</w:t>
      </w:r>
      <w:bookmarkEnd w:id="49"/>
    </w:p>
    <w:p w14:paraId="41895580" w14:textId="4CA1E9F0" w:rsidR="00547617" w:rsidRDefault="00547617" w:rsidP="00547617">
      <w:pPr>
        <w:ind w:left="709"/>
      </w:pPr>
      <w:r>
        <w:t>Detekci jsem udělal pomocí oddělovače pozadí a následného filtrování kontur (obrysů objektů). Podle vyfiltrovaných kontur označí program auto obdélníkem a do středu umístí červenou tečku určenou k následné detekci pomocí referenčních čar.</w:t>
      </w:r>
    </w:p>
    <w:p w14:paraId="4C35245D" w14:textId="77777777" w:rsidR="007637F6" w:rsidRPr="007637F6" w:rsidRDefault="007637F6" w:rsidP="007637F6">
      <w:pPr>
        <w:ind w:left="709"/>
        <w:rPr>
          <w:i/>
          <w:iCs/>
        </w:rPr>
      </w:pPr>
      <w:proofErr w:type="spellStart"/>
      <w:r w:rsidRPr="007637F6">
        <w:rPr>
          <w:i/>
          <w:iCs/>
        </w:rPr>
        <w:t>while</w:t>
      </w:r>
      <w:proofErr w:type="spellEnd"/>
      <w:r w:rsidRPr="007637F6">
        <w:rPr>
          <w:i/>
          <w:iCs/>
        </w:rPr>
        <w:t xml:space="preserve"> </w:t>
      </w:r>
      <w:proofErr w:type="spellStart"/>
      <w:proofErr w:type="gramStart"/>
      <w:r w:rsidRPr="007637F6">
        <w:rPr>
          <w:i/>
          <w:iCs/>
        </w:rPr>
        <w:t>cap.isOpened</w:t>
      </w:r>
      <w:proofErr w:type="spellEnd"/>
      <w:proofErr w:type="gramEnd"/>
      <w:r w:rsidRPr="007637F6">
        <w:rPr>
          <w:i/>
          <w:iCs/>
        </w:rPr>
        <w:t>():</w:t>
      </w:r>
    </w:p>
    <w:p w14:paraId="2DC0ED5C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ret, </w:t>
      </w:r>
      <w:proofErr w:type="spellStart"/>
      <w:r w:rsidRPr="007637F6">
        <w:rPr>
          <w:i/>
          <w:iCs/>
        </w:rPr>
        <w:t>frame</w:t>
      </w:r>
      <w:proofErr w:type="spellEnd"/>
      <w:r w:rsidRPr="007637F6">
        <w:rPr>
          <w:i/>
          <w:iCs/>
        </w:rPr>
        <w:t xml:space="preserve"> = </w:t>
      </w:r>
      <w:proofErr w:type="spellStart"/>
      <w:proofErr w:type="gramStart"/>
      <w:r w:rsidRPr="007637F6">
        <w:rPr>
          <w:i/>
          <w:iCs/>
        </w:rPr>
        <w:t>cap.read</w:t>
      </w:r>
      <w:proofErr w:type="spellEnd"/>
      <w:proofErr w:type="gramEnd"/>
      <w:r w:rsidRPr="007637F6">
        <w:rPr>
          <w:i/>
          <w:iCs/>
        </w:rPr>
        <w:t>()</w:t>
      </w:r>
    </w:p>
    <w:p w14:paraId="5D5EB9A3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</w:t>
      </w:r>
      <w:proofErr w:type="spellStart"/>
      <w:r w:rsidRPr="007637F6">
        <w:rPr>
          <w:i/>
          <w:iCs/>
        </w:rPr>
        <w:t>if</w:t>
      </w:r>
      <w:proofErr w:type="spellEnd"/>
      <w:r w:rsidRPr="007637F6">
        <w:rPr>
          <w:i/>
          <w:iCs/>
        </w:rPr>
        <w:t xml:space="preserve"> not ret:</w:t>
      </w:r>
    </w:p>
    <w:p w14:paraId="16048C8A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</w:t>
      </w:r>
      <w:proofErr w:type="spellStart"/>
      <w:r w:rsidRPr="007637F6">
        <w:rPr>
          <w:i/>
          <w:iCs/>
        </w:rPr>
        <w:t>break</w:t>
      </w:r>
      <w:proofErr w:type="spellEnd"/>
    </w:p>
    <w:p w14:paraId="47905A4E" w14:textId="77777777" w:rsidR="007637F6" w:rsidRPr="007637F6" w:rsidRDefault="007637F6" w:rsidP="007637F6">
      <w:pPr>
        <w:ind w:left="709"/>
        <w:rPr>
          <w:i/>
          <w:iCs/>
        </w:rPr>
      </w:pPr>
    </w:p>
    <w:p w14:paraId="07E549D1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</w:t>
      </w:r>
      <w:proofErr w:type="spellStart"/>
      <w:r w:rsidRPr="007637F6">
        <w:rPr>
          <w:i/>
          <w:iCs/>
        </w:rPr>
        <w:t>fgmask</w:t>
      </w:r>
      <w:proofErr w:type="spellEnd"/>
      <w:r w:rsidRPr="007637F6">
        <w:rPr>
          <w:i/>
          <w:iCs/>
        </w:rPr>
        <w:t xml:space="preserve"> = </w:t>
      </w:r>
      <w:proofErr w:type="spellStart"/>
      <w:proofErr w:type="gramStart"/>
      <w:r w:rsidRPr="007637F6">
        <w:rPr>
          <w:i/>
          <w:iCs/>
        </w:rPr>
        <w:t>fgbg.apply</w:t>
      </w:r>
      <w:proofErr w:type="spellEnd"/>
      <w:proofErr w:type="gramEnd"/>
      <w:r w:rsidRPr="007637F6">
        <w:rPr>
          <w:i/>
          <w:iCs/>
        </w:rPr>
        <w:t>(</w:t>
      </w:r>
      <w:proofErr w:type="spellStart"/>
      <w:r w:rsidRPr="007637F6">
        <w:rPr>
          <w:i/>
          <w:iCs/>
        </w:rPr>
        <w:t>frame</w:t>
      </w:r>
      <w:proofErr w:type="spellEnd"/>
      <w:r w:rsidRPr="007637F6">
        <w:rPr>
          <w:i/>
          <w:iCs/>
        </w:rPr>
        <w:t>)</w:t>
      </w:r>
    </w:p>
    <w:p w14:paraId="024D847C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_, </w:t>
      </w:r>
      <w:proofErr w:type="spellStart"/>
      <w:r w:rsidRPr="007637F6">
        <w:rPr>
          <w:i/>
          <w:iCs/>
        </w:rPr>
        <w:t>thresh</w:t>
      </w:r>
      <w:proofErr w:type="spellEnd"/>
      <w:r w:rsidRPr="007637F6">
        <w:rPr>
          <w:i/>
          <w:iCs/>
        </w:rPr>
        <w:t xml:space="preserve"> = cv2.threshold(</w:t>
      </w:r>
      <w:proofErr w:type="spellStart"/>
      <w:r w:rsidRPr="007637F6">
        <w:rPr>
          <w:i/>
          <w:iCs/>
        </w:rPr>
        <w:t>fgmask</w:t>
      </w:r>
      <w:proofErr w:type="spellEnd"/>
      <w:r w:rsidRPr="007637F6">
        <w:rPr>
          <w:i/>
          <w:iCs/>
        </w:rPr>
        <w:t>, 200, 255, cv2.THRESH_BINARY)</w:t>
      </w:r>
    </w:p>
    <w:p w14:paraId="72E04D4E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</w:t>
      </w:r>
      <w:proofErr w:type="spellStart"/>
      <w:r w:rsidRPr="007637F6">
        <w:rPr>
          <w:i/>
          <w:iCs/>
        </w:rPr>
        <w:t>contours</w:t>
      </w:r>
      <w:proofErr w:type="spellEnd"/>
      <w:r w:rsidRPr="007637F6">
        <w:rPr>
          <w:i/>
          <w:iCs/>
        </w:rPr>
        <w:t>, _ = cv2.findContours(</w:t>
      </w:r>
      <w:proofErr w:type="spellStart"/>
      <w:r w:rsidRPr="007637F6">
        <w:rPr>
          <w:i/>
          <w:iCs/>
        </w:rPr>
        <w:t>thresh</w:t>
      </w:r>
      <w:proofErr w:type="spellEnd"/>
      <w:r w:rsidRPr="007637F6">
        <w:rPr>
          <w:i/>
          <w:iCs/>
        </w:rPr>
        <w:t>, cv2.RETR_TREE, cv2.CHAIN_APPROX_SIMPLE)</w:t>
      </w:r>
    </w:p>
    <w:p w14:paraId="22029563" w14:textId="77777777" w:rsidR="007637F6" w:rsidRPr="007637F6" w:rsidRDefault="007637F6" w:rsidP="007637F6">
      <w:pPr>
        <w:ind w:left="709"/>
        <w:rPr>
          <w:i/>
          <w:iCs/>
        </w:rPr>
      </w:pPr>
    </w:p>
    <w:p w14:paraId="5829BEAC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</w:t>
      </w:r>
      <w:proofErr w:type="spellStart"/>
      <w:r w:rsidRPr="007637F6">
        <w:rPr>
          <w:i/>
          <w:iCs/>
        </w:rPr>
        <w:t>if</w:t>
      </w:r>
      <w:proofErr w:type="spellEnd"/>
      <w:r w:rsidRPr="007637F6">
        <w:rPr>
          <w:i/>
          <w:iCs/>
        </w:rPr>
        <w:t xml:space="preserve"> </w:t>
      </w:r>
      <w:proofErr w:type="spellStart"/>
      <w:r w:rsidRPr="007637F6">
        <w:rPr>
          <w:i/>
          <w:iCs/>
        </w:rPr>
        <w:t>contours</w:t>
      </w:r>
      <w:proofErr w:type="spellEnd"/>
      <w:r w:rsidRPr="007637F6">
        <w:rPr>
          <w:i/>
          <w:iCs/>
        </w:rPr>
        <w:t>:</w:t>
      </w:r>
    </w:p>
    <w:p w14:paraId="54849FCE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# Funkce na </w:t>
      </w:r>
      <w:proofErr w:type="spellStart"/>
      <w:r w:rsidRPr="007637F6">
        <w:rPr>
          <w:i/>
          <w:iCs/>
        </w:rPr>
        <w:t>najdení</w:t>
      </w:r>
      <w:proofErr w:type="spellEnd"/>
      <w:r w:rsidRPr="007637F6">
        <w:rPr>
          <w:i/>
          <w:iCs/>
        </w:rPr>
        <w:t xml:space="preserve"> největší kontury</w:t>
      </w:r>
    </w:p>
    <w:p w14:paraId="7EF37B12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</w:t>
      </w:r>
      <w:proofErr w:type="spellStart"/>
      <w:r w:rsidRPr="007637F6">
        <w:rPr>
          <w:i/>
          <w:iCs/>
        </w:rPr>
        <w:t>largest_contour</w:t>
      </w:r>
      <w:proofErr w:type="spellEnd"/>
      <w:r w:rsidRPr="007637F6">
        <w:rPr>
          <w:i/>
          <w:iCs/>
        </w:rPr>
        <w:t xml:space="preserve"> = </w:t>
      </w:r>
      <w:proofErr w:type="gramStart"/>
      <w:r w:rsidRPr="007637F6">
        <w:rPr>
          <w:i/>
          <w:iCs/>
        </w:rPr>
        <w:t>max(</w:t>
      </w:r>
      <w:proofErr w:type="spellStart"/>
      <w:proofErr w:type="gramEnd"/>
      <w:r w:rsidRPr="007637F6">
        <w:rPr>
          <w:i/>
          <w:iCs/>
        </w:rPr>
        <w:t>contours</w:t>
      </w:r>
      <w:proofErr w:type="spellEnd"/>
      <w:r w:rsidRPr="007637F6">
        <w:rPr>
          <w:i/>
          <w:iCs/>
        </w:rPr>
        <w:t xml:space="preserve">, </w:t>
      </w:r>
      <w:proofErr w:type="spellStart"/>
      <w:r w:rsidRPr="007637F6">
        <w:rPr>
          <w:i/>
          <w:iCs/>
        </w:rPr>
        <w:t>key</w:t>
      </w:r>
      <w:proofErr w:type="spellEnd"/>
      <w:r w:rsidRPr="007637F6">
        <w:rPr>
          <w:i/>
          <w:iCs/>
        </w:rPr>
        <w:t>=cv2.contourArea)</w:t>
      </w:r>
    </w:p>
    <w:p w14:paraId="5DC56E8D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</w:t>
      </w:r>
      <w:proofErr w:type="spellStart"/>
      <w:r w:rsidRPr="007637F6">
        <w:rPr>
          <w:i/>
          <w:iCs/>
        </w:rPr>
        <w:t>if</w:t>
      </w:r>
      <w:proofErr w:type="spellEnd"/>
      <w:r w:rsidRPr="007637F6">
        <w:rPr>
          <w:i/>
          <w:iCs/>
        </w:rPr>
        <w:t xml:space="preserve"> cv2.contourArea(</w:t>
      </w:r>
      <w:proofErr w:type="spellStart"/>
      <w:r w:rsidRPr="007637F6">
        <w:rPr>
          <w:i/>
          <w:iCs/>
        </w:rPr>
        <w:t>largest_contour</w:t>
      </w:r>
      <w:proofErr w:type="spellEnd"/>
      <w:proofErr w:type="gramStart"/>
      <w:r w:rsidRPr="007637F6">
        <w:rPr>
          <w:i/>
          <w:iCs/>
        </w:rPr>
        <w:t>) &gt;</w:t>
      </w:r>
      <w:proofErr w:type="gramEnd"/>
      <w:r w:rsidRPr="007637F6">
        <w:rPr>
          <w:i/>
          <w:iCs/>
        </w:rPr>
        <w:t xml:space="preserve"> 1000:  # Odfiltrování šumu</w:t>
      </w:r>
    </w:p>
    <w:p w14:paraId="7A2F11BA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    x, y, w, h = cv2.boundingRect(</w:t>
      </w:r>
      <w:proofErr w:type="spellStart"/>
      <w:r w:rsidRPr="007637F6">
        <w:rPr>
          <w:i/>
          <w:iCs/>
        </w:rPr>
        <w:t>largest_contour</w:t>
      </w:r>
      <w:proofErr w:type="spellEnd"/>
      <w:r w:rsidRPr="007637F6">
        <w:rPr>
          <w:i/>
          <w:iCs/>
        </w:rPr>
        <w:t>)</w:t>
      </w:r>
    </w:p>
    <w:p w14:paraId="7AC80C18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    cv2.rectangle(</w:t>
      </w:r>
      <w:proofErr w:type="spellStart"/>
      <w:r w:rsidRPr="007637F6">
        <w:rPr>
          <w:i/>
          <w:iCs/>
        </w:rPr>
        <w:t>frame</w:t>
      </w:r>
      <w:proofErr w:type="spellEnd"/>
      <w:r w:rsidRPr="007637F6">
        <w:rPr>
          <w:i/>
          <w:iCs/>
        </w:rPr>
        <w:t>, (x, y), (</w:t>
      </w:r>
      <w:proofErr w:type="spellStart"/>
      <w:r w:rsidRPr="007637F6">
        <w:rPr>
          <w:i/>
          <w:iCs/>
        </w:rPr>
        <w:t>x+w</w:t>
      </w:r>
      <w:proofErr w:type="spellEnd"/>
      <w:r w:rsidRPr="007637F6">
        <w:rPr>
          <w:i/>
          <w:iCs/>
        </w:rPr>
        <w:t xml:space="preserve">, </w:t>
      </w:r>
      <w:proofErr w:type="spellStart"/>
      <w:r w:rsidRPr="007637F6">
        <w:rPr>
          <w:i/>
          <w:iCs/>
        </w:rPr>
        <w:t>y+h</w:t>
      </w:r>
      <w:proofErr w:type="spellEnd"/>
      <w:r w:rsidRPr="007637F6">
        <w:rPr>
          <w:i/>
          <w:iCs/>
        </w:rPr>
        <w:t>), (0, 255, 0), 2)</w:t>
      </w:r>
    </w:p>
    <w:p w14:paraId="6784FAEA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    </w:t>
      </w:r>
      <w:proofErr w:type="spellStart"/>
      <w:r w:rsidRPr="007637F6">
        <w:rPr>
          <w:i/>
          <w:iCs/>
        </w:rPr>
        <w:t>center_x</w:t>
      </w:r>
      <w:proofErr w:type="spellEnd"/>
      <w:r w:rsidRPr="007637F6">
        <w:rPr>
          <w:i/>
          <w:iCs/>
        </w:rPr>
        <w:t xml:space="preserve"> = x + w // 2</w:t>
      </w:r>
    </w:p>
    <w:p w14:paraId="739AC922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    </w:t>
      </w:r>
      <w:proofErr w:type="spellStart"/>
      <w:r w:rsidRPr="007637F6">
        <w:rPr>
          <w:i/>
          <w:iCs/>
        </w:rPr>
        <w:t>center_y</w:t>
      </w:r>
      <w:proofErr w:type="spellEnd"/>
      <w:r w:rsidRPr="007637F6">
        <w:rPr>
          <w:i/>
          <w:iCs/>
        </w:rPr>
        <w:t xml:space="preserve"> = y + h // 2</w:t>
      </w:r>
    </w:p>
    <w:p w14:paraId="14230D4C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    </w:t>
      </w:r>
      <w:proofErr w:type="spellStart"/>
      <w:r w:rsidRPr="007637F6">
        <w:rPr>
          <w:i/>
          <w:iCs/>
        </w:rPr>
        <w:t>current_position</w:t>
      </w:r>
      <w:proofErr w:type="spellEnd"/>
      <w:r w:rsidRPr="007637F6">
        <w:rPr>
          <w:i/>
          <w:iCs/>
        </w:rPr>
        <w:t xml:space="preserve"> = (</w:t>
      </w:r>
      <w:proofErr w:type="spellStart"/>
      <w:r w:rsidRPr="007637F6">
        <w:rPr>
          <w:i/>
          <w:iCs/>
        </w:rPr>
        <w:t>center_x</w:t>
      </w:r>
      <w:proofErr w:type="spellEnd"/>
      <w:r w:rsidRPr="007637F6">
        <w:rPr>
          <w:i/>
          <w:iCs/>
        </w:rPr>
        <w:t xml:space="preserve">, </w:t>
      </w:r>
      <w:proofErr w:type="spellStart"/>
      <w:r w:rsidRPr="007637F6">
        <w:rPr>
          <w:i/>
          <w:iCs/>
        </w:rPr>
        <w:t>center_y</w:t>
      </w:r>
      <w:proofErr w:type="spellEnd"/>
      <w:r w:rsidRPr="007637F6">
        <w:rPr>
          <w:i/>
          <w:iCs/>
        </w:rPr>
        <w:t>)</w:t>
      </w:r>
    </w:p>
    <w:p w14:paraId="1FC1DE79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    </w:t>
      </w:r>
      <w:proofErr w:type="spellStart"/>
      <w:r w:rsidRPr="007637F6">
        <w:rPr>
          <w:i/>
          <w:iCs/>
        </w:rPr>
        <w:t>current_time</w:t>
      </w:r>
      <w:proofErr w:type="spellEnd"/>
      <w:r w:rsidRPr="007637F6">
        <w:rPr>
          <w:i/>
          <w:iCs/>
        </w:rPr>
        <w:t xml:space="preserve"> = </w:t>
      </w:r>
      <w:proofErr w:type="spellStart"/>
      <w:proofErr w:type="gramStart"/>
      <w:r w:rsidRPr="007637F6">
        <w:rPr>
          <w:i/>
          <w:iCs/>
        </w:rPr>
        <w:t>time.time</w:t>
      </w:r>
      <w:proofErr w:type="spellEnd"/>
      <w:proofErr w:type="gramEnd"/>
      <w:r w:rsidRPr="007637F6">
        <w:rPr>
          <w:i/>
          <w:iCs/>
        </w:rPr>
        <w:t>()</w:t>
      </w:r>
    </w:p>
    <w:p w14:paraId="6B8094D5" w14:textId="77777777" w:rsidR="007637F6" w:rsidRPr="007637F6" w:rsidRDefault="007637F6" w:rsidP="007637F6">
      <w:pPr>
        <w:ind w:left="709"/>
        <w:rPr>
          <w:i/>
          <w:iCs/>
        </w:rPr>
      </w:pPr>
    </w:p>
    <w:p w14:paraId="3EDA9728" w14:textId="77777777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    # Zaznačení středu detekovaného auta</w:t>
      </w:r>
    </w:p>
    <w:p w14:paraId="20B770C9" w14:textId="62E5A309" w:rsidR="007637F6" w:rsidRPr="007637F6" w:rsidRDefault="007637F6" w:rsidP="007637F6">
      <w:pPr>
        <w:ind w:left="709"/>
        <w:rPr>
          <w:i/>
          <w:iCs/>
        </w:rPr>
      </w:pPr>
      <w:r w:rsidRPr="007637F6">
        <w:rPr>
          <w:i/>
          <w:iCs/>
        </w:rPr>
        <w:t xml:space="preserve">            cv2.circle(</w:t>
      </w:r>
      <w:proofErr w:type="spellStart"/>
      <w:r w:rsidRPr="007637F6">
        <w:rPr>
          <w:i/>
          <w:iCs/>
        </w:rPr>
        <w:t>frame</w:t>
      </w:r>
      <w:proofErr w:type="spellEnd"/>
      <w:r w:rsidRPr="007637F6">
        <w:rPr>
          <w:i/>
          <w:iCs/>
        </w:rPr>
        <w:t>, (</w:t>
      </w:r>
      <w:proofErr w:type="spellStart"/>
      <w:r w:rsidRPr="007637F6">
        <w:rPr>
          <w:i/>
          <w:iCs/>
        </w:rPr>
        <w:t>center_x</w:t>
      </w:r>
      <w:proofErr w:type="spellEnd"/>
      <w:r w:rsidRPr="007637F6">
        <w:rPr>
          <w:i/>
          <w:iCs/>
        </w:rPr>
        <w:t xml:space="preserve">, </w:t>
      </w:r>
      <w:proofErr w:type="spellStart"/>
      <w:r w:rsidRPr="007637F6">
        <w:rPr>
          <w:i/>
          <w:iCs/>
        </w:rPr>
        <w:t>center_y</w:t>
      </w:r>
      <w:proofErr w:type="spellEnd"/>
      <w:r w:rsidRPr="007637F6">
        <w:rPr>
          <w:i/>
          <w:iCs/>
        </w:rPr>
        <w:t>), 5, (0, 0, 255), -1)</w:t>
      </w:r>
    </w:p>
    <w:p w14:paraId="2FD9EFC4" w14:textId="371313DF" w:rsidR="00512C6B" w:rsidRPr="00612695" w:rsidRDefault="00512C6B" w:rsidP="00547617">
      <w:pPr>
        <w:ind w:left="709"/>
      </w:pPr>
      <w:r w:rsidRPr="00512C6B">
        <w:rPr>
          <w:noProof/>
        </w:rPr>
        <w:lastRenderedPageBreak/>
        <w:drawing>
          <wp:inline distT="0" distB="0" distL="0" distR="0" wp14:anchorId="71EE2242" wp14:editId="0FEBC4D3">
            <wp:extent cx="4638675" cy="3249394"/>
            <wp:effectExtent l="0" t="0" r="0" b="8255"/>
            <wp:docPr id="996086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8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4BCF" w14:textId="1EAC7161" w:rsidR="00612695" w:rsidRDefault="00612695" w:rsidP="00547617"/>
    <w:p w14:paraId="46329878" w14:textId="2D283EB8" w:rsidR="00547617" w:rsidRDefault="00547617" w:rsidP="00547617">
      <w:pPr>
        <w:pStyle w:val="Nadpis3"/>
      </w:pPr>
      <w:r>
        <w:tab/>
      </w:r>
      <w:bookmarkStart w:id="50" w:name="_Toc187612505"/>
      <w:r>
        <w:t>Měření času průjezdu</w:t>
      </w:r>
      <w:bookmarkEnd w:id="50"/>
    </w:p>
    <w:p w14:paraId="676EE537" w14:textId="1DF35290" w:rsidR="00547617" w:rsidRDefault="00512C6B" w:rsidP="00547617">
      <w:pPr>
        <w:ind w:left="709"/>
      </w:pPr>
      <w:r>
        <w:t>Měření času jsem udělal pomocí dvou referenčních čar umístěných na dvou kanálech na silnici a pomocí map jsem změřil vzdálenost. Samotné měření probíhalo tak, že když se středový bod auta dotkl první čáry, spustil se časovač. Při dotyku s druhou čárou se časovač zastavil a čas zůstal v proměnné.</w:t>
      </w:r>
    </w:p>
    <w:p w14:paraId="385FD66D" w14:textId="77777777" w:rsidR="00971D49" w:rsidRPr="00971D49" w:rsidRDefault="00971D49" w:rsidP="00971D49">
      <w:pPr>
        <w:ind w:left="709"/>
        <w:rPr>
          <w:i/>
          <w:iCs/>
        </w:rPr>
      </w:pPr>
      <w:r w:rsidRPr="00971D49">
        <w:rPr>
          <w:i/>
          <w:iCs/>
        </w:rPr>
        <w:t xml:space="preserve"># </w:t>
      </w:r>
      <w:proofErr w:type="gramStart"/>
      <w:r w:rsidRPr="00971D49">
        <w:rPr>
          <w:i/>
          <w:iCs/>
        </w:rPr>
        <w:t>Zjištění</w:t>
      </w:r>
      <w:proofErr w:type="gramEnd"/>
      <w:r w:rsidRPr="00971D49">
        <w:rPr>
          <w:i/>
          <w:iCs/>
        </w:rPr>
        <w:t xml:space="preserve"> jestli se auto dotýká první čáry</w:t>
      </w:r>
    </w:p>
    <w:p w14:paraId="4FB1F5C1" w14:textId="77777777" w:rsidR="00971D49" w:rsidRPr="00971D49" w:rsidRDefault="00971D49" w:rsidP="00971D49">
      <w:pPr>
        <w:ind w:left="709"/>
        <w:rPr>
          <w:i/>
          <w:iCs/>
        </w:rPr>
      </w:pPr>
      <w:r w:rsidRPr="00971D49">
        <w:rPr>
          <w:i/>
          <w:iCs/>
        </w:rPr>
        <w:t xml:space="preserve">            </w:t>
      </w:r>
      <w:proofErr w:type="spellStart"/>
      <w:r w:rsidRPr="00971D49">
        <w:rPr>
          <w:i/>
          <w:iCs/>
        </w:rPr>
        <w:t>if</w:t>
      </w:r>
      <w:proofErr w:type="spellEnd"/>
      <w:r w:rsidRPr="00971D49">
        <w:rPr>
          <w:i/>
          <w:iCs/>
        </w:rPr>
        <w:t xml:space="preserve"> </w:t>
      </w:r>
      <w:proofErr w:type="spellStart"/>
      <w:r w:rsidRPr="00971D49">
        <w:rPr>
          <w:i/>
          <w:iCs/>
        </w:rPr>
        <w:t>center_</w:t>
      </w:r>
      <w:proofErr w:type="gramStart"/>
      <w:r w:rsidRPr="00971D49">
        <w:rPr>
          <w:i/>
          <w:iCs/>
        </w:rPr>
        <w:t>y</w:t>
      </w:r>
      <w:proofErr w:type="spellEnd"/>
      <w:r w:rsidRPr="00971D49">
        <w:rPr>
          <w:i/>
          <w:iCs/>
        </w:rPr>
        <w:t xml:space="preserve"> &gt;</w:t>
      </w:r>
      <w:proofErr w:type="gramEnd"/>
      <w:r w:rsidRPr="00971D49">
        <w:rPr>
          <w:i/>
          <w:iCs/>
        </w:rPr>
        <w:t xml:space="preserve">= line1_y and </w:t>
      </w:r>
      <w:proofErr w:type="spellStart"/>
      <w:r w:rsidRPr="00971D49">
        <w:rPr>
          <w:i/>
          <w:iCs/>
        </w:rPr>
        <w:t>start_time</w:t>
      </w:r>
      <w:proofErr w:type="spellEnd"/>
      <w:r w:rsidRPr="00971D49">
        <w:rPr>
          <w:i/>
          <w:iCs/>
        </w:rPr>
        <w:t xml:space="preserve"> </w:t>
      </w:r>
      <w:proofErr w:type="spellStart"/>
      <w:r w:rsidRPr="00971D49">
        <w:rPr>
          <w:i/>
          <w:iCs/>
        </w:rPr>
        <w:t>is</w:t>
      </w:r>
      <w:proofErr w:type="spellEnd"/>
      <w:r w:rsidRPr="00971D49">
        <w:rPr>
          <w:i/>
          <w:iCs/>
        </w:rPr>
        <w:t xml:space="preserve"> </w:t>
      </w:r>
      <w:proofErr w:type="spellStart"/>
      <w:r w:rsidRPr="00971D49">
        <w:rPr>
          <w:i/>
          <w:iCs/>
        </w:rPr>
        <w:t>None</w:t>
      </w:r>
      <w:proofErr w:type="spellEnd"/>
      <w:r w:rsidRPr="00971D49">
        <w:rPr>
          <w:i/>
          <w:iCs/>
        </w:rPr>
        <w:t>:</w:t>
      </w:r>
    </w:p>
    <w:p w14:paraId="792DC500" w14:textId="77777777" w:rsidR="00971D49" w:rsidRPr="00971D49" w:rsidRDefault="00971D49" w:rsidP="00971D49">
      <w:pPr>
        <w:ind w:left="709"/>
        <w:rPr>
          <w:i/>
          <w:iCs/>
        </w:rPr>
      </w:pPr>
      <w:r w:rsidRPr="00971D49">
        <w:rPr>
          <w:i/>
          <w:iCs/>
        </w:rPr>
        <w:t xml:space="preserve">                </w:t>
      </w:r>
      <w:proofErr w:type="spellStart"/>
      <w:r w:rsidRPr="00971D49">
        <w:rPr>
          <w:i/>
          <w:iCs/>
        </w:rPr>
        <w:t>start_time</w:t>
      </w:r>
      <w:proofErr w:type="spellEnd"/>
      <w:r w:rsidRPr="00971D49">
        <w:rPr>
          <w:i/>
          <w:iCs/>
        </w:rPr>
        <w:t xml:space="preserve"> = </w:t>
      </w:r>
      <w:proofErr w:type="spellStart"/>
      <w:r w:rsidRPr="00971D49">
        <w:rPr>
          <w:i/>
          <w:iCs/>
        </w:rPr>
        <w:t>current_time</w:t>
      </w:r>
      <w:proofErr w:type="spellEnd"/>
    </w:p>
    <w:p w14:paraId="6BEB93AC" w14:textId="77777777" w:rsidR="00971D49" w:rsidRPr="00971D49" w:rsidRDefault="00971D49" w:rsidP="00971D49">
      <w:pPr>
        <w:ind w:left="709"/>
        <w:rPr>
          <w:i/>
          <w:iCs/>
        </w:rPr>
      </w:pPr>
      <w:r w:rsidRPr="00971D49">
        <w:rPr>
          <w:i/>
          <w:iCs/>
        </w:rPr>
        <w:t xml:space="preserve">                </w:t>
      </w:r>
    </w:p>
    <w:p w14:paraId="478D254B" w14:textId="77777777" w:rsidR="00971D49" w:rsidRPr="00971D49" w:rsidRDefault="00971D49" w:rsidP="00971D49">
      <w:pPr>
        <w:ind w:left="709"/>
        <w:rPr>
          <w:i/>
          <w:iCs/>
        </w:rPr>
      </w:pPr>
      <w:r w:rsidRPr="00971D49">
        <w:rPr>
          <w:i/>
          <w:iCs/>
        </w:rPr>
        <w:t xml:space="preserve">            # </w:t>
      </w:r>
      <w:proofErr w:type="gramStart"/>
      <w:r w:rsidRPr="00971D49">
        <w:rPr>
          <w:i/>
          <w:iCs/>
        </w:rPr>
        <w:t>Zjištění</w:t>
      </w:r>
      <w:proofErr w:type="gramEnd"/>
      <w:r w:rsidRPr="00971D49">
        <w:rPr>
          <w:i/>
          <w:iCs/>
        </w:rPr>
        <w:t xml:space="preserve"> jestli se auto dotýká druhé čáry</w:t>
      </w:r>
    </w:p>
    <w:p w14:paraId="0CDC992C" w14:textId="77777777" w:rsidR="00971D49" w:rsidRPr="00971D49" w:rsidRDefault="00971D49" w:rsidP="00971D49">
      <w:pPr>
        <w:ind w:left="709"/>
        <w:rPr>
          <w:i/>
          <w:iCs/>
        </w:rPr>
      </w:pPr>
      <w:r w:rsidRPr="00971D49">
        <w:rPr>
          <w:i/>
          <w:iCs/>
        </w:rPr>
        <w:t xml:space="preserve">            </w:t>
      </w:r>
      <w:proofErr w:type="spellStart"/>
      <w:r w:rsidRPr="00971D49">
        <w:rPr>
          <w:i/>
          <w:iCs/>
        </w:rPr>
        <w:t>if</w:t>
      </w:r>
      <w:proofErr w:type="spellEnd"/>
      <w:r w:rsidRPr="00971D49">
        <w:rPr>
          <w:i/>
          <w:iCs/>
        </w:rPr>
        <w:t xml:space="preserve"> </w:t>
      </w:r>
      <w:proofErr w:type="spellStart"/>
      <w:r w:rsidRPr="00971D49">
        <w:rPr>
          <w:i/>
          <w:iCs/>
        </w:rPr>
        <w:t>center_</w:t>
      </w:r>
      <w:proofErr w:type="gramStart"/>
      <w:r w:rsidRPr="00971D49">
        <w:rPr>
          <w:i/>
          <w:iCs/>
        </w:rPr>
        <w:t>y</w:t>
      </w:r>
      <w:proofErr w:type="spellEnd"/>
      <w:r w:rsidRPr="00971D49">
        <w:rPr>
          <w:i/>
          <w:iCs/>
        </w:rPr>
        <w:t xml:space="preserve"> &gt;</w:t>
      </w:r>
      <w:proofErr w:type="gramEnd"/>
      <w:r w:rsidRPr="00971D49">
        <w:rPr>
          <w:i/>
          <w:iCs/>
        </w:rPr>
        <w:t xml:space="preserve">= line2_y and </w:t>
      </w:r>
      <w:proofErr w:type="spellStart"/>
      <w:r w:rsidRPr="00971D49">
        <w:rPr>
          <w:i/>
          <w:iCs/>
        </w:rPr>
        <w:t>start_time</w:t>
      </w:r>
      <w:proofErr w:type="spellEnd"/>
      <w:r w:rsidRPr="00971D49">
        <w:rPr>
          <w:i/>
          <w:iCs/>
        </w:rPr>
        <w:t xml:space="preserve"> </w:t>
      </w:r>
      <w:proofErr w:type="spellStart"/>
      <w:r w:rsidRPr="00971D49">
        <w:rPr>
          <w:i/>
          <w:iCs/>
        </w:rPr>
        <w:t>is</w:t>
      </w:r>
      <w:proofErr w:type="spellEnd"/>
      <w:r w:rsidRPr="00971D49">
        <w:rPr>
          <w:i/>
          <w:iCs/>
        </w:rPr>
        <w:t xml:space="preserve"> not </w:t>
      </w:r>
      <w:proofErr w:type="spellStart"/>
      <w:r w:rsidRPr="00971D49">
        <w:rPr>
          <w:i/>
          <w:iCs/>
        </w:rPr>
        <w:t>None</w:t>
      </w:r>
      <w:proofErr w:type="spellEnd"/>
      <w:r w:rsidRPr="00971D49">
        <w:rPr>
          <w:i/>
          <w:iCs/>
        </w:rPr>
        <w:t>:</w:t>
      </w:r>
    </w:p>
    <w:p w14:paraId="05ECE82E" w14:textId="77777777" w:rsidR="00971D49" w:rsidRPr="00971D49" w:rsidRDefault="00971D49" w:rsidP="00971D49">
      <w:pPr>
        <w:ind w:left="709"/>
        <w:rPr>
          <w:i/>
          <w:iCs/>
        </w:rPr>
      </w:pPr>
      <w:r w:rsidRPr="00971D49">
        <w:rPr>
          <w:i/>
          <w:iCs/>
        </w:rPr>
        <w:t xml:space="preserve">                </w:t>
      </w:r>
      <w:proofErr w:type="spellStart"/>
      <w:r w:rsidRPr="00971D49">
        <w:rPr>
          <w:i/>
          <w:iCs/>
        </w:rPr>
        <w:t>elapsed_time</w:t>
      </w:r>
      <w:proofErr w:type="spellEnd"/>
      <w:r w:rsidRPr="00971D49">
        <w:rPr>
          <w:i/>
          <w:iCs/>
        </w:rPr>
        <w:t xml:space="preserve"> = </w:t>
      </w:r>
      <w:proofErr w:type="spellStart"/>
      <w:r w:rsidRPr="00971D49">
        <w:rPr>
          <w:i/>
          <w:iCs/>
        </w:rPr>
        <w:t>current_</w:t>
      </w:r>
      <w:proofErr w:type="gramStart"/>
      <w:r w:rsidRPr="00971D49">
        <w:rPr>
          <w:i/>
          <w:iCs/>
        </w:rPr>
        <w:t>time</w:t>
      </w:r>
      <w:proofErr w:type="spellEnd"/>
      <w:r w:rsidRPr="00971D49">
        <w:rPr>
          <w:i/>
          <w:iCs/>
        </w:rPr>
        <w:t xml:space="preserve"> - </w:t>
      </w:r>
      <w:proofErr w:type="spellStart"/>
      <w:r w:rsidRPr="00971D49">
        <w:rPr>
          <w:i/>
          <w:iCs/>
        </w:rPr>
        <w:t>start</w:t>
      </w:r>
      <w:proofErr w:type="gramEnd"/>
      <w:r w:rsidRPr="00971D49">
        <w:rPr>
          <w:i/>
          <w:iCs/>
        </w:rPr>
        <w:t>_time</w:t>
      </w:r>
      <w:proofErr w:type="spellEnd"/>
    </w:p>
    <w:p w14:paraId="5C02BC52" w14:textId="6C93F337" w:rsidR="00971D49" w:rsidRPr="00971D49" w:rsidRDefault="00971D49" w:rsidP="00971D49">
      <w:pPr>
        <w:ind w:left="709"/>
        <w:rPr>
          <w:i/>
          <w:iCs/>
        </w:rPr>
      </w:pPr>
      <w:r w:rsidRPr="00971D49">
        <w:rPr>
          <w:i/>
          <w:iCs/>
        </w:rPr>
        <w:t xml:space="preserve">                </w:t>
      </w:r>
      <w:proofErr w:type="spellStart"/>
      <w:r w:rsidRPr="00971D49">
        <w:rPr>
          <w:i/>
          <w:iCs/>
        </w:rPr>
        <w:t>start_time</w:t>
      </w:r>
      <w:proofErr w:type="spellEnd"/>
      <w:r w:rsidRPr="00971D49">
        <w:rPr>
          <w:i/>
          <w:iCs/>
        </w:rPr>
        <w:t xml:space="preserve"> = </w:t>
      </w:r>
      <w:proofErr w:type="spellStart"/>
      <w:proofErr w:type="gramStart"/>
      <w:r w:rsidRPr="00971D49">
        <w:rPr>
          <w:i/>
          <w:iCs/>
        </w:rPr>
        <w:t>None</w:t>
      </w:r>
      <w:proofErr w:type="spellEnd"/>
      <w:r w:rsidRPr="00971D49">
        <w:rPr>
          <w:i/>
          <w:iCs/>
        </w:rPr>
        <w:t xml:space="preserve">  #</w:t>
      </w:r>
      <w:proofErr w:type="gramEnd"/>
      <w:r w:rsidRPr="00971D49">
        <w:rPr>
          <w:i/>
          <w:iCs/>
        </w:rPr>
        <w:t xml:space="preserve"> Resetování času pro další měření</w:t>
      </w:r>
    </w:p>
    <w:p w14:paraId="65678567" w14:textId="02E68244" w:rsidR="00512C6B" w:rsidRDefault="00512C6B" w:rsidP="00547617">
      <w:pPr>
        <w:ind w:left="709"/>
      </w:pPr>
    </w:p>
    <w:p w14:paraId="35BD5964" w14:textId="5DE2BE63" w:rsidR="00512C6B" w:rsidRDefault="00356871" w:rsidP="00356871">
      <w:pPr>
        <w:pStyle w:val="Nadpis3"/>
      </w:pPr>
      <w:r>
        <w:lastRenderedPageBreak/>
        <w:t xml:space="preserve"> </w:t>
      </w:r>
      <w:bookmarkStart w:id="51" w:name="_Toc187612506"/>
      <w:r>
        <w:t>Výpočet rychlosti</w:t>
      </w:r>
      <w:bookmarkEnd w:id="51"/>
    </w:p>
    <w:p w14:paraId="791981E2" w14:textId="7F426944" w:rsidR="00356871" w:rsidRDefault="00356871" w:rsidP="00356871">
      <w:pPr>
        <w:ind w:left="720"/>
      </w:pPr>
      <w:r>
        <w:t>Rychlost jsem počítal pomocí změřené vzdálenosti mezi čárami a času průjezdu a následně zapsal rychlost do souboru včetně možného překročení rychlosti.</w:t>
      </w:r>
    </w:p>
    <w:p w14:paraId="61F17235" w14:textId="77777777" w:rsidR="00971D49" w:rsidRPr="00971D49" w:rsidRDefault="00971D49" w:rsidP="00971D49">
      <w:pPr>
        <w:ind w:left="720"/>
        <w:rPr>
          <w:i/>
          <w:iCs/>
        </w:rPr>
      </w:pPr>
      <w:proofErr w:type="spellStart"/>
      <w:r w:rsidRPr="00971D49">
        <w:rPr>
          <w:i/>
          <w:iCs/>
        </w:rPr>
        <w:t>if</w:t>
      </w:r>
      <w:proofErr w:type="spellEnd"/>
      <w:r w:rsidRPr="00971D49">
        <w:rPr>
          <w:i/>
          <w:iCs/>
        </w:rPr>
        <w:t xml:space="preserve"> </w:t>
      </w:r>
      <w:proofErr w:type="spellStart"/>
      <w:r w:rsidRPr="00971D49">
        <w:rPr>
          <w:i/>
          <w:iCs/>
        </w:rPr>
        <w:t>elapsed_time</w:t>
      </w:r>
      <w:proofErr w:type="spellEnd"/>
      <w:r w:rsidRPr="00971D49">
        <w:rPr>
          <w:i/>
          <w:iCs/>
        </w:rPr>
        <w:t xml:space="preserve"> </w:t>
      </w:r>
      <w:proofErr w:type="spellStart"/>
      <w:r w:rsidRPr="00971D49">
        <w:rPr>
          <w:i/>
          <w:iCs/>
        </w:rPr>
        <w:t>is</w:t>
      </w:r>
      <w:proofErr w:type="spellEnd"/>
      <w:r w:rsidRPr="00971D49">
        <w:rPr>
          <w:i/>
          <w:iCs/>
        </w:rPr>
        <w:t xml:space="preserve"> not </w:t>
      </w:r>
      <w:proofErr w:type="spellStart"/>
      <w:r w:rsidRPr="00971D49">
        <w:rPr>
          <w:i/>
          <w:iCs/>
        </w:rPr>
        <w:t>None</w:t>
      </w:r>
      <w:proofErr w:type="spellEnd"/>
      <w:r w:rsidRPr="00971D49">
        <w:rPr>
          <w:i/>
          <w:iCs/>
        </w:rPr>
        <w:t xml:space="preserve"> and </w:t>
      </w:r>
      <w:proofErr w:type="spellStart"/>
      <w:r w:rsidRPr="00971D49">
        <w:rPr>
          <w:i/>
          <w:iCs/>
        </w:rPr>
        <w:t>elapsed_</w:t>
      </w:r>
      <w:proofErr w:type="gramStart"/>
      <w:r w:rsidRPr="00971D49">
        <w:rPr>
          <w:i/>
          <w:iCs/>
        </w:rPr>
        <w:t>time</w:t>
      </w:r>
      <w:proofErr w:type="spellEnd"/>
      <w:r w:rsidRPr="00971D49">
        <w:rPr>
          <w:i/>
          <w:iCs/>
        </w:rPr>
        <w:t xml:space="preserve"> &gt;</w:t>
      </w:r>
      <w:proofErr w:type="gramEnd"/>
      <w:r w:rsidRPr="00971D49">
        <w:rPr>
          <w:i/>
          <w:iCs/>
        </w:rPr>
        <w:t xml:space="preserve"> 0:</w:t>
      </w:r>
    </w:p>
    <w:p w14:paraId="06B73E76" w14:textId="77777777" w:rsidR="00971D49" w:rsidRPr="00971D49" w:rsidRDefault="00971D49" w:rsidP="00971D49">
      <w:pPr>
        <w:ind w:left="720"/>
        <w:rPr>
          <w:i/>
          <w:iCs/>
        </w:rPr>
      </w:pPr>
      <w:r w:rsidRPr="00971D49">
        <w:rPr>
          <w:i/>
          <w:iCs/>
        </w:rPr>
        <w:t xml:space="preserve">                # Výpočet rychlosti</w:t>
      </w:r>
    </w:p>
    <w:p w14:paraId="3EE3FB3A" w14:textId="77777777" w:rsidR="00971D49" w:rsidRPr="00971D49" w:rsidRDefault="00971D49" w:rsidP="00971D49">
      <w:pPr>
        <w:ind w:left="720"/>
        <w:rPr>
          <w:i/>
          <w:iCs/>
        </w:rPr>
      </w:pPr>
      <w:r w:rsidRPr="00971D49">
        <w:rPr>
          <w:i/>
          <w:iCs/>
        </w:rPr>
        <w:t xml:space="preserve">                speed = (</w:t>
      </w:r>
      <w:proofErr w:type="spellStart"/>
      <w:r w:rsidRPr="00971D49">
        <w:rPr>
          <w:i/>
          <w:iCs/>
        </w:rPr>
        <w:t>lines_distance</w:t>
      </w:r>
      <w:proofErr w:type="spellEnd"/>
      <w:r w:rsidRPr="00971D49">
        <w:rPr>
          <w:i/>
          <w:iCs/>
        </w:rPr>
        <w:t xml:space="preserve"> / </w:t>
      </w:r>
      <w:proofErr w:type="spellStart"/>
      <w:r w:rsidRPr="00971D49">
        <w:rPr>
          <w:i/>
          <w:iCs/>
        </w:rPr>
        <w:t>elapsed_time</w:t>
      </w:r>
      <w:proofErr w:type="spellEnd"/>
      <w:r w:rsidRPr="00971D49">
        <w:rPr>
          <w:i/>
          <w:iCs/>
        </w:rPr>
        <w:t xml:space="preserve">) * 3.6 </w:t>
      </w:r>
    </w:p>
    <w:p w14:paraId="4B29A90D" w14:textId="77777777" w:rsidR="00971D49" w:rsidRPr="00971D49" w:rsidRDefault="00971D49" w:rsidP="00971D49">
      <w:pPr>
        <w:ind w:left="720"/>
        <w:rPr>
          <w:i/>
          <w:iCs/>
        </w:rPr>
      </w:pPr>
      <w:r w:rsidRPr="00971D49">
        <w:rPr>
          <w:i/>
          <w:iCs/>
        </w:rPr>
        <w:t xml:space="preserve">                </w:t>
      </w:r>
      <w:proofErr w:type="spellStart"/>
      <w:r w:rsidRPr="00971D49">
        <w:rPr>
          <w:i/>
          <w:iCs/>
        </w:rPr>
        <w:t>license_plate</w:t>
      </w:r>
      <w:proofErr w:type="spellEnd"/>
      <w:r w:rsidRPr="00971D49">
        <w:rPr>
          <w:i/>
          <w:iCs/>
        </w:rPr>
        <w:t xml:space="preserve"> = </w:t>
      </w:r>
      <w:proofErr w:type="spellStart"/>
      <w:r w:rsidRPr="00971D49">
        <w:rPr>
          <w:i/>
          <w:iCs/>
        </w:rPr>
        <w:t>detect_license</w:t>
      </w:r>
      <w:proofErr w:type="spellEnd"/>
      <w:r w:rsidRPr="00971D49">
        <w:rPr>
          <w:i/>
          <w:iCs/>
        </w:rPr>
        <w:t>(</w:t>
      </w:r>
      <w:proofErr w:type="spellStart"/>
      <w:r w:rsidRPr="00971D49">
        <w:rPr>
          <w:i/>
          <w:iCs/>
        </w:rPr>
        <w:t>frame</w:t>
      </w:r>
      <w:proofErr w:type="spellEnd"/>
      <w:r w:rsidRPr="00971D49">
        <w:rPr>
          <w:i/>
          <w:iCs/>
        </w:rPr>
        <w:t>)</w:t>
      </w:r>
    </w:p>
    <w:p w14:paraId="18472E6B" w14:textId="77777777" w:rsidR="00971D49" w:rsidRPr="00971D49" w:rsidRDefault="00971D49" w:rsidP="00971D49">
      <w:pPr>
        <w:ind w:left="720"/>
        <w:rPr>
          <w:i/>
          <w:iCs/>
        </w:rPr>
      </w:pPr>
      <w:r w:rsidRPr="00971D49">
        <w:rPr>
          <w:i/>
          <w:iCs/>
        </w:rPr>
        <w:t xml:space="preserve">                </w:t>
      </w:r>
      <w:proofErr w:type="spellStart"/>
      <w:r w:rsidRPr="00971D49">
        <w:rPr>
          <w:i/>
          <w:iCs/>
        </w:rPr>
        <w:t>if</w:t>
      </w:r>
      <w:proofErr w:type="spellEnd"/>
      <w:r w:rsidRPr="00971D49">
        <w:rPr>
          <w:i/>
          <w:iCs/>
        </w:rPr>
        <w:t xml:space="preserve"> speed </w:t>
      </w:r>
      <w:proofErr w:type="gramStart"/>
      <w:r w:rsidRPr="00971D49">
        <w:rPr>
          <w:i/>
          <w:iCs/>
        </w:rPr>
        <w:t xml:space="preserve">&lt; </w:t>
      </w:r>
      <w:proofErr w:type="spellStart"/>
      <w:r w:rsidRPr="00971D49">
        <w:rPr>
          <w:i/>
          <w:iCs/>
        </w:rPr>
        <w:t>max</w:t>
      </w:r>
      <w:proofErr w:type="gramEnd"/>
      <w:r w:rsidRPr="00971D49">
        <w:rPr>
          <w:i/>
          <w:iCs/>
        </w:rPr>
        <w:t>_speed</w:t>
      </w:r>
      <w:proofErr w:type="spellEnd"/>
      <w:r w:rsidRPr="00971D49">
        <w:rPr>
          <w:i/>
          <w:iCs/>
        </w:rPr>
        <w:t>:</w:t>
      </w:r>
    </w:p>
    <w:p w14:paraId="7DCC786A" w14:textId="77777777" w:rsidR="00971D49" w:rsidRPr="00971D49" w:rsidRDefault="00971D49" w:rsidP="00971D49">
      <w:pPr>
        <w:ind w:left="720"/>
        <w:rPr>
          <w:i/>
          <w:iCs/>
        </w:rPr>
      </w:pPr>
      <w:r w:rsidRPr="00971D49">
        <w:rPr>
          <w:i/>
          <w:iCs/>
        </w:rPr>
        <w:t xml:space="preserve">                    </w:t>
      </w:r>
      <w:proofErr w:type="spellStart"/>
      <w:r w:rsidRPr="00971D49">
        <w:rPr>
          <w:i/>
          <w:iCs/>
        </w:rPr>
        <w:t>write_</w:t>
      </w:r>
      <w:proofErr w:type="gramStart"/>
      <w:r w:rsidRPr="00971D49">
        <w:rPr>
          <w:i/>
          <w:iCs/>
        </w:rPr>
        <w:t>line</w:t>
      </w:r>
      <w:proofErr w:type="spellEnd"/>
      <w:r w:rsidRPr="00971D49">
        <w:rPr>
          <w:i/>
          <w:iCs/>
        </w:rPr>
        <w:t>(</w:t>
      </w:r>
      <w:proofErr w:type="spellStart"/>
      <w:proofErr w:type="gramEnd"/>
      <w:r w:rsidRPr="00971D49">
        <w:rPr>
          <w:i/>
          <w:iCs/>
        </w:rPr>
        <w:t>f'SPZ</w:t>
      </w:r>
      <w:proofErr w:type="spellEnd"/>
      <w:r w:rsidRPr="00971D49">
        <w:rPr>
          <w:i/>
          <w:iCs/>
        </w:rPr>
        <w:t>: {</w:t>
      </w:r>
      <w:proofErr w:type="spellStart"/>
      <w:r w:rsidRPr="00971D49">
        <w:rPr>
          <w:i/>
          <w:iCs/>
        </w:rPr>
        <w:t>license_plate</w:t>
      </w:r>
      <w:proofErr w:type="spellEnd"/>
      <w:r w:rsidRPr="00971D49">
        <w:rPr>
          <w:i/>
          <w:iCs/>
        </w:rPr>
        <w:t>}, Rychlost: {</w:t>
      </w:r>
      <w:proofErr w:type="spellStart"/>
      <w:r w:rsidRPr="00971D49">
        <w:rPr>
          <w:i/>
          <w:iCs/>
        </w:rPr>
        <w:t>int</w:t>
      </w:r>
      <w:proofErr w:type="spellEnd"/>
      <w:r w:rsidRPr="00971D49">
        <w:rPr>
          <w:i/>
          <w:iCs/>
        </w:rPr>
        <w:t xml:space="preserve">(speed)} km/h, </w:t>
      </w:r>
      <w:proofErr w:type="spellStart"/>
      <w:r w:rsidRPr="00971D49">
        <w:rPr>
          <w:i/>
          <w:iCs/>
        </w:rPr>
        <w:t>Cas</w:t>
      </w:r>
      <w:proofErr w:type="spellEnd"/>
      <w:r w:rsidRPr="00971D49">
        <w:rPr>
          <w:i/>
          <w:iCs/>
        </w:rPr>
        <w:t>: {elapsed_time:.2f}')</w:t>
      </w:r>
    </w:p>
    <w:p w14:paraId="28346788" w14:textId="77777777" w:rsidR="00971D49" w:rsidRPr="00971D49" w:rsidRDefault="00971D49" w:rsidP="00971D49">
      <w:pPr>
        <w:ind w:left="720"/>
        <w:rPr>
          <w:i/>
          <w:iCs/>
        </w:rPr>
      </w:pPr>
      <w:r w:rsidRPr="00971D49">
        <w:rPr>
          <w:i/>
          <w:iCs/>
        </w:rPr>
        <w:t xml:space="preserve">                </w:t>
      </w:r>
      <w:proofErr w:type="spellStart"/>
      <w:r w:rsidRPr="00971D49">
        <w:rPr>
          <w:i/>
          <w:iCs/>
        </w:rPr>
        <w:t>else</w:t>
      </w:r>
      <w:proofErr w:type="spellEnd"/>
      <w:r w:rsidRPr="00971D49">
        <w:rPr>
          <w:i/>
          <w:iCs/>
        </w:rPr>
        <w:t>:</w:t>
      </w:r>
    </w:p>
    <w:p w14:paraId="649AEB9A" w14:textId="6D0A0749" w:rsidR="00356871" w:rsidRPr="00971D49" w:rsidRDefault="00971D49" w:rsidP="00971D49">
      <w:pPr>
        <w:ind w:left="720"/>
        <w:rPr>
          <w:i/>
          <w:iCs/>
        </w:rPr>
      </w:pPr>
      <w:r w:rsidRPr="00971D49">
        <w:rPr>
          <w:i/>
          <w:iCs/>
        </w:rPr>
        <w:t xml:space="preserve">                    </w:t>
      </w:r>
      <w:proofErr w:type="spellStart"/>
      <w:r w:rsidRPr="00971D49">
        <w:rPr>
          <w:i/>
          <w:iCs/>
        </w:rPr>
        <w:t>write_</w:t>
      </w:r>
      <w:proofErr w:type="gramStart"/>
      <w:r w:rsidRPr="00971D49">
        <w:rPr>
          <w:i/>
          <w:iCs/>
        </w:rPr>
        <w:t>line</w:t>
      </w:r>
      <w:proofErr w:type="spellEnd"/>
      <w:r w:rsidRPr="00971D49">
        <w:rPr>
          <w:i/>
          <w:iCs/>
        </w:rPr>
        <w:t>(</w:t>
      </w:r>
      <w:proofErr w:type="spellStart"/>
      <w:proofErr w:type="gramEnd"/>
      <w:r w:rsidRPr="00971D49">
        <w:rPr>
          <w:i/>
          <w:iCs/>
        </w:rPr>
        <w:t>f'SPZ</w:t>
      </w:r>
      <w:proofErr w:type="spellEnd"/>
      <w:r w:rsidRPr="00971D49">
        <w:rPr>
          <w:i/>
          <w:iCs/>
        </w:rPr>
        <w:t>: {</w:t>
      </w:r>
      <w:proofErr w:type="spellStart"/>
      <w:r w:rsidRPr="00971D49">
        <w:rPr>
          <w:i/>
          <w:iCs/>
        </w:rPr>
        <w:t>license_plate</w:t>
      </w:r>
      <w:proofErr w:type="spellEnd"/>
      <w:r w:rsidRPr="00971D49">
        <w:rPr>
          <w:i/>
          <w:iCs/>
        </w:rPr>
        <w:t>}, Rychlost: {</w:t>
      </w:r>
      <w:proofErr w:type="spellStart"/>
      <w:r w:rsidRPr="00971D49">
        <w:rPr>
          <w:i/>
          <w:iCs/>
        </w:rPr>
        <w:t>int</w:t>
      </w:r>
      <w:proofErr w:type="spellEnd"/>
      <w:r w:rsidRPr="00971D49">
        <w:rPr>
          <w:i/>
          <w:iCs/>
        </w:rPr>
        <w:t xml:space="preserve">(speed)} km/h, </w:t>
      </w:r>
      <w:proofErr w:type="spellStart"/>
      <w:r w:rsidRPr="00971D49">
        <w:rPr>
          <w:i/>
          <w:iCs/>
        </w:rPr>
        <w:t>Cas</w:t>
      </w:r>
      <w:proofErr w:type="spellEnd"/>
      <w:r w:rsidRPr="00971D49">
        <w:rPr>
          <w:i/>
          <w:iCs/>
        </w:rPr>
        <w:t xml:space="preserve">: {elapsed_time:.2f} &gt;&gt;&gt; </w:t>
      </w:r>
      <w:proofErr w:type="spellStart"/>
      <w:r w:rsidRPr="00971D49">
        <w:rPr>
          <w:i/>
          <w:iCs/>
        </w:rPr>
        <w:t>Prekrocena</w:t>
      </w:r>
      <w:proofErr w:type="spellEnd"/>
      <w:r w:rsidRPr="00971D49">
        <w:rPr>
          <w:i/>
          <w:iCs/>
        </w:rPr>
        <w:t xml:space="preserve"> povolena rychlost o {</w:t>
      </w:r>
      <w:proofErr w:type="spellStart"/>
      <w:r w:rsidRPr="00971D49">
        <w:rPr>
          <w:i/>
          <w:iCs/>
        </w:rPr>
        <w:t>int</w:t>
      </w:r>
      <w:proofErr w:type="spellEnd"/>
      <w:r w:rsidRPr="00971D49">
        <w:rPr>
          <w:i/>
          <w:iCs/>
        </w:rPr>
        <w:t>(speed)-</w:t>
      </w:r>
      <w:proofErr w:type="spellStart"/>
      <w:r w:rsidRPr="00971D49">
        <w:rPr>
          <w:i/>
          <w:iCs/>
        </w:rPr>
        <w:t>max_speed</w:t>
      </w:r>
      <w:proofErr w:type="spellEnd"/>
      <w:r w:rsidRPr="00971D49">
        <w:rPr>
          <w:i/>
          <w:iCs/>
        </w:rPr>
        <w:t>} km/h')</w:t>
      </w:r>
    </w:p>
    <w:p w14:paraId="2ED84645" w14:textId="1121EF37" w:rsidR="00356871" w:rsidRDefault="00356871" w:rsidP="00356871">
      <w:pPr>
        <w:pStyle w:val="Nadpis3"/>
      </w:pPr>
      <w:r>
        <w:t xml:space="preserve"> </w:t>
      </w:r>
      <w:bookmarkStart w:id="52" w:name="_Toc187612507"/>
      <w:r>
        <w:t>Zápis do souboru</w:t>
      </w:r>
      <w:bookmarkEnd w:id="52"/>
    </w:p>
    <w:p w14:paraId="701F4A33" w14:textId="615E3908" w:rsidR="00356871" w:rsidRDefault="00356871" w:rsidP="00356871">
      <w:pPr>
        <w:ind w:left="709"/>
      </w:pPr>
      <w:r>
        <w:t>Data jsou zapisována do textového souboru. Každý zápis obsahuje SPZ (zatím nefunguje), rychlost, čas průjezdu, popř. jestli překročil povolenou rychlost a o kolik ji překročil.</w:t>
      </w:r>
    </w:p>
    <w:p w14:paraId="124CE3D0" w14:textId="198B7DA2" w:rsidR="00E5254A" w:rsidRDefault="00E5254A" w:rsidP="00E5254A">
      <w:r w:rsidRPr="00E5254A">
        <w:rPr>
          <w:noProof/>
        </w:rPr>
        <w:drawing>
          <wp:inline distT="0" distB="0" distL="0" distR="0" wp14:anchorId="175F65BA" wp14:editId="717CF6C6">
            <wp:extent cx="5580380" cy="696595"/>
            <wp:effectExtent l="0" t="0" r="1270" b="8255"/>
            <wp:docPr id="10939368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DCE9" w14:textId="7B53904F" w:rsidR="00E5254A" w:rsidRDefault="00E5254A" w:rsidP="007A724F">
      <w:pPr>
        <w:pStyle w:val="Nadpis2"/>
      </w:pPr>
      <w:bookmarkStart w:id="53" w:name="_Toc187612508"/>
      <w:r>
        <w:t>Testování systému</w:t>
      </w:r>
      <w:bookmarkEnd w:id="53"/>
    </w:p>
    <w:p w14:paraId="4C477EF8" w14:textId="55D053FA" w:rsidR="00E5254A" w:rsidRPr="00E5254A" w:rsidRDefault="00E5254A" w:rsidP="007A724F">
      <w:r>
        <w:t>Systém jsem nastavil, aby co nejvíce odpovídal reálné vzdálenosti na silnici a otestoval jsem ho s různými rychlostmi vozidel.</w:t>
      </w:r>
    </w:p>
    <w:p w14:paraId="049F31CB" w14:textId="77777777" w:rsidR="00230592" w:rsidRPr="00A0246F" w:rsidRDefault="00230592" w:rsidP="00230592">
      <w:pPr>
        <w:ind w:left="360"/>
        <w:rPr>
          <w:i/>
        </w:rPr>
      </w:pPr>
    </w:p>
    <w:p w14:paraId="7544F958" w14:textId="77777777" w:rsidR="00D04AE6" w:rsidRDefault="00680144" w:rsidP="000F5ED1">
      <w:pPr>
        <w:pStyle w:val="Nadpis1"/>
      </w:pPr>
      <w:bookmarkStart w:id="54" w:name="_Toc187612509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54"/>
    </w:p>
    <w:p w14:paraId="1826AE66" w14:textId="70AAA0FB" w:rsidR="001F423D" w:rsidRDefault="001F5246" w:rsidP="001F5246">
      <w:pPr>
        <w:pStyle w:val="Nadpis2"/>
      </w:pPr>
      <w:bookmarkStart w:id="55" w:name="_Toc187612510"/>
      <w:r>
        <w:t>Splněné cíle</w:t>
      </w:r>
      <w:bookmarkEnd w:id="55"/>
    </w:p>
    <w:p w14:paraId="2CE63038" w14:textId="79786E79" w:rsidR="001F5246" w:rsidRPr="001F5246" w:rsidRDefault="001F5246" w:rsidP="001F5246">
      <w:pPr>
        <w:pStyle w:val="Odstavecseseznamem"/>
        <w:numPr>
          <w:ilvl w:val="0"/>
          <w:numId w:val="60"/>
        </w:numPr>
      </w:pPr>
      <w:r>
        <w:rPr>
          <w:b/>
          <w:bCs/>
        </w:rPr>
        <w:t>Detekce auta z videa</w:t>
      </w:r>
    </w:p>
    <w:p w14:paraId="025C11B9" w14:textId="374B7D3B" w:rsidR="001F5246" w:rsidRDefault="001F5246" w:rsidP="001F5246">
      <w:pPr>
        <w:pStyle w:val="Odstavecseseznamem"/>
        <w:numPr>
          <w:ilvl w:val="1"/>
          <w:numId w:val="60"/>
        </w:numPr>
      </w:pPr>
      <w:r>
        <w:t>Program je schopen detekovat, označit a následovat auto na videu</w:t>
      </w:r>
      <w:r w:rsidR="005A6AB6">
        <w:t>.</w:t>
      </w:r>
    </w:p>
    <w:p w14:paraId="4183D001" w14:textId="2108F7C4" w:rsidR="001F5246" w:rsidRPr="001F5246" w:rsidRDefault="005A6AB6" w:rsidP="001F5246">
      <w:pPr>
        <w:pStyle w:val="Odstavecseseznamem"/>
        <w:numPr>
          <w:ilvl w:val="0"/>
          <w:numId w:val="60"/>
        </w:numPr>
      </w:pPr>
      <w:r>
        <w:rPr>
          <w:b/>
          <w:bCs/>
        </w:rPr>
        <w:t>Kalibrace</w:t>
      </w:r>
    </w:p>
    <w:p w14:paraId="64C0775A" w14:textId="450DA3A3" w:rsidR="001F5246" w:rsidRDefault="005A6AB6" w:rsidP="001F5246">
      <w:pPr>
        <w:pStyle w:val="Odstavecseseznamem"/>
        <w:numPr>
          <w:ilvl w:val="0"/>
          <w:numId w:val="61"/>
        </w:numPr>
      </w:pPr>
      <w:r>
        <w:t>Podařilo se mi správně kalibrovat program na co nejpřesnější měření času průjezdu.</w:t>
      </w:r>
    </w:p>
    <w:p w14:paraId="37FF80AA" w14:textId="1F76B2AC" w:rsidR="005A6AB6" w:rsidRPr="005A6AB6" w:rsidRDefault="005A6AB6" w:rsidP="005A6AB6">
      <w:pPr>
        <w:pStyle w:val="Odstavecseseznamem"/>
        <w:numPr>
          <w:ilvl w:val="0"/>
          <w:numId w:val="62"/>
        </w:numPr>
      </w:pPr>
      <w:r>
        <w:rPr>
          <w:b/>
          <w:bCs/>
        </w:rPr>
        <w:t>Měření rychlosti</w:t>
      </w:r>
    </w:p>
    <w:p w14:paraId="567A6F76" w14:textId="575077B8" w:rsidR="005A6AB6" w:rsidRDefault="005A6AB6" w:rsidP="005A6AB6">
      <w:pPr>
        <w:pStyle w:val="Odstavecseseznamem"/>
        <w:numPr>
          <w:ilvl w:val="1"/>
          <w:numId w:val="62"/>
        </w:numPr>
      </w:pPr>
      <w:r>
        <w:t>Program je schopen změřit rychlost průjezdu na přibližně +/-5 km/h, záleží na okolnostech měření.</w:t>
      </w:r>
    </w:p>
    <w:p w14:paraId="11964F12" w14:textId="43EB8EA3" w:rsidR="005A6AB6" w:rsidRDefault="005A6AB6" w:rsidP="005A6AB6">
      <w:pPr>
        <w:pStyle w:val="Nadpis2"/>
      </w:pPr>
      <w:bookmarkStart w:id="56" w:name="_Toc187612511"/>
      <w:r>
        <w:t>Nesplněné cíle</w:t>
      </w:r>
      <w:bookmarkEnd w:id="56"/>
    </w:p>
    <w:p w14:paraId="1B0F0653" w14:textId="6D4C1AA8" w:rsidR="005A6AB6" w:rsidRDefault="005A6AB6" w:rsidP="005A6AB6">
      <w:pPr>
        <w:pStyle w:val="Odstavecseseznamem"/>
        <w:numPr>
          <w:ilvl w:val="0"/>
          <w:numId w:val="62"/>
        </w:numPr>
        <w:rPr>
          <w:b/>
          <w:bCs/>
        </w:rPr>
      </w:pPr>
      <w:r w:rsidRPr="005A6AB6">
        <w:rPr>
          <w:b/>
          <w:bCs/>
        </w:rPr>
        <w:t>Rozpoznání SPZ</w:t>
      </w:r>
    </w:p>
    <w:p w14:paraId="0ED4B1E6" w14:textId="60F69FA0" w:rsidR="00DB63FF" w:rsidRPr="00DB63FF" w:rsidRDefault="005A6AB6" w:rsidP="00DB63FF">
      <w:pPr>
        <w:pStyle w:val="Odstavecseseznamem"/>
        <w:numPr>
          <w:ilvl w:val="1"/>
          <w:numId w:val="62"/>
        </w:numPr>
        <w:rPr>
          <w:b/>
          <w:bCs/>
        </w:rPr>
      </w:pPr>
      <w:r w:rsidRPr="005A6AB6">
        <w:t>Přesto</w:t>
      </w:r>
      <w:r>
        <w:t xml:space="preserve">, že jsem vytvořil funkci na rozpoznání SPZ, tak se mi ji nepodařilo </w:t>
      </w:r>
      <w:r w:rsidR="00DB63FF">
        <w:t xml:space="preserve">dostat do funkčního stavu. </w:t>
      </w:r>
    </w:p>
    <w:p w14:paraId="45D328ED" w14:textId="51FC9025" w:rsidR="00DB63FF" w:rsidRDefault="00DB63FF" w:rsidP="00DB63FF">
      <w:pPr>
        <w:pStyle w:val="Odstavecseseznamem"/>
        <w:numPr>
          <w:ilvl w:val="0"/>
          <w:numId w:val="62"/>
        </w:numPr>
        <w:rPr>
          <w:b/>
          <w:bCs/>
        </w:rPr>
      </w:pPr>
      <w:r>
        <w:rPr>
          <w:b/>
          <w:bCs/>
        </w:rPr>
        <w:t>Integrace knihovny SIFT</w:t>
      </w:r>
    </w:p>
    <w:p w14:paraId="742A3CC1" w14:textId="517F8671" w:rsidR="00DB63FF" w:rsidRDefault="00DB63FF" w:rsidP="00DB63FF">
      <w:pPr>
        <w:pStyle w:val="Odstavecseseznamem"/>
        <w:numPr>
          <w:ilvl w:val="1"/>
          <w:numId w:val="62"/>
        </w:numPr>
      </w:pPr>
      <w:r w:rsidRPr="00DB63FF">
        <w:t>Ta</w:t>
      </w:r>
      <w:r>
        <w:t>to knihovna by byla schopná přesnější detekce a měření rychlosti, ale nebyl jsem schopen ji správně zapojit do projektu.</w:t>
      </w:r>
    </w:p>
    <w:p w14:paraId="7C128DC4" w14:textId="545235FD" w:rsidR="00DB63FF" w:rsidRPr="00DB63FF" w:rsidRDefault="00DB63FF" w:rsidP="00DB63FF">
      <w:pPr>
        <w:pStyle w:val="Odstavecseseznamem"/>
        <w:numPr>
          <w:ilvl w:val="0"/>
          <w:numId w:val="63"/>
        </w:numPr>
        <w:rPr>
          <w:b/>
          <w:bCs/>
        </w:rPr>
      </w:pPr>
      <w:r w:rsidRPr="00DB63FF">
        <w:rPr>
          <w:b/>
          <w:bCs/>
        </w:rPr>
        <w:t>Integrace GUI</w:t>
      </w:r>
    </w:p>
    <w:p w14:paraId="7A0D3F52" w14:textId="0B671AD4" w:rsidR="00DB63FF" w:rsidRDefault="00DB63FF" w:rsidP="00DB63FF">
      <w:pPr>
        <w:pStyle w:val="Odstavecseseznamem"/>
        <w:numPr>
          <w:ilvl w:val="1"/>
          <w:numId w:val="63"/>
        </w:numPr>
      </w:pPr>
      <w:r>
        <w:t>Byl jsem rád, že se mi podařilo zprovoznit projekt a na GUI jsem neměl moc času</w:t>
      </w:r>
    </w:p>
    <w:p w14:paraId="0B225701" w14:textId="462E482E" w:rsidR="00823311" w:rsidRDefault="00823311" w:rsidP="00823311">
      <w:pPr>
        <w:pStyle w:val="Nadpis2"/>
      </w:pPr>
      <w:bookmarkStart w:id="57" w:name="_Toc187612512"/>
      <w:r>
        <w:t>Uživatelský manuál</w:t>
      </w:r>
      <w:bookmarkEnd w:id="57"/>
    </w:p>
    <w:p w14:paraId="33C783B0" w14:textId="788BAA8D" w:rsidR="00823311" w:rsidRPr="00823311" w:rsidRDefault="00557E59" w:rsidP="00823311">
      <w:pPr>
        <w:pStyle w:val="Odstavecseseznamem"/>
        <w:numPr>
          <w:ilvl w:val="0"/>
          <w:numId w:val="64"/>
        </w:numPr>
      </w:pPr>
      <w:r>
        <w:rPr>
          <w:b/>
          <w:bCs/>
        </w:rPr>
        <w:t>Instalace</w:t>
      </w:r>
      <w:r w:rsidR="00823311">
        <w:rPr>
          <w:b/>
          <w:bCs/>
        </w:rPr>
        <w:t>:</w:t>
      </w:r>
    </w:p>
    <w:p w14:paraId="481727A0" w14:textId="6429D3E4" w:rsidR="00823311" w:rsidRDefault="00823311" w:rsidP="00823311">
      <w:pPr>
        <w:pStyle w:val="Odstavecseseznamem"/>
        <w:numPr>
          <w:ilvl w:val="0"/>
          <w:numId w:val="65"/>
        </w:numPr>
      </w:pPr>
      <w:r>
        <w:t xml:space="preserve">Otevřete složku s programem v příkazovém řádku nebo ve vámi vybraném programu, jako například </w:t>
      </w:r>
      <w:proofErr w:type="spellStart"/>
      <w:r>
        <w:t>VSCode</w:t>
      </w:r>
      <w:proofErr w:type="spellEnd"/>
      <w:r>
        <w:t>.</w:t>
      </w:r>
    </w:p>
    <w:p w14:paraId="3E866143" w14:textId="6CD13238" w:rsidR="00823311" w:rsidRDefault="00823311" w:rsidP="00823311">
      <w:pPr>
        <w:pStyle w:val="Odstavecseseznamem"/>
        <w:numPr>
          <w:ilvl w:val="0"/>
          <w:numId w:val="65"/>
        </w:numPr>
      </w:pPr>
      <w:r>
        <w:t>Nainstalujte Python na vaše zařízení.</w:t>
      </w:r>
    </w:p>
    <w:p w14:paraId="2A1EB22B" w14:textId="0443CD10" w:rsidR="00823311" w:rsidRDefault="00823311" w:rsidP="00823311">
      <w:pPr>
        <w:pStyle w:val="Odstavecseseznamem"/>
        <w:numPr>
          <w:ilvl w:val="0"/>
          <w:numId w:val="65"/>
        </w:numPr>
      </w:pPr>
      <w:r>
        <w:t xml:space="preserve">V projektové složce vytvořte pomocí Pythonu virtuální </w:t>
      </w:r>
      <w:proofErr w:type="spellStart"/>
      <w:r>
        <w:t>enviroment</w:t>
      </w:r>
      <w:proofErr w:type="spellEnd"/>
      <w:r>
        <w:t xml:space="preserve"> pomocí příkazu: </w:t>
      </w:r>
      <w:r w:rsidRPr="00823311">
        <w:rPr>
          <w:i/>
          <w:iCs/>
        </w:rPr>
        <w:t xml:space="preserve">python -m </w:t>
      </w:r>
      <w:proofErr w:type="spellStart"/>
      <w:proofErr w:type="gramStart"/>
      <w:r w:rsidRPr="00823311">
        <w:rPr>
          <w:i/>
          <w:iCs/>
        </w:rPr>
        <w:t>venv</w:t>
      </w:r>
      <w:proofErr w:type="spellEnd"/>
      <w:r w:rsidRPr="00823311">
        <w:rPr>
          <w:i/>
          <w:iCs/>
        </w:rPr>
        <w:t xml:space="preserve"> .</w:t>
      </w:r>
      <w:proofErr w:type="spellStart"/>
      <w:r w:rsidRPr="00823311">
        <w:rPr>
          <w:i/>
          <w:iCs/>
        </w:rPr>
        <w:t>venv</w:t>
      </w:r>
      <w:proofErr w:type="spellEnd"/>
      <w:proofErr w:type="gramEnd"/>
      <w:r>
        <w:t xml:space="preserve"> </w:t>
      </w:r>
    </w:p>
    <w:p w14:paraId="40C41B51" w14:textId="462B59C5" w:rsidR="00557E59" w:rsidRDefault="00557E59" w:rsidP="00823311">
      <w:pPr>
        <w:pStyle w:val="Odstavecseseznamem"/>
        <w:numPr>
          <w:ilvl w:val="0"/>
          <w:numId w:val="65"/>
        </w:numPr>
      </w:pPr>
      <w:r>
        <w:t xml:space="preserve">Aktivujte </w:t>
      </w:r>
      <w:proofErr w:type="spellStart"/>
      <w:r>
        <w:t>enviroment</w:t>
      </w:r>
      <w:proofErr w:type="spellEnd"/>
      <w:r>
        <w:t xml:space="preserve"> pomocí příkazu: </w:t>
      </w:r>
    </w:p>
    <w:p w14:paraId="40EEC742" w14:textId="3E003D92" w:rsidR="00557E59" w:rsidRPr="00557E59" w:rsidRDefault="00557E59" w:rsidP="00557E59">
      <w:pPr>
        <w:pStyle w:val="Odstavecseseznamem"/>
        <w:numPr>
          <w:ilvl w:val="1"/>
          <w:numId w:val="65"/>
        </w:numPr>
      </w:pPr>
      <w:r>
        <w:lastRenderedPageBreak/>
        <w:t>Linux</w:t>
      </w:r>
      <w:proofErr w:type="gramStart"/>
      <w:r>
        <w:t xml:space="preserve">: </w:t>
      </w:r>
      <w:r w:rsidRPr="00557E59">
        <w:rPr>
          <w:i/>
          <w:iCs/>
        </w:rPr>
        <w:t>.</w:t>
      </w:r>
      <w:proofErr w:type="gramEnd"/>
      <w:r w:rsidRPr="00557E59">
        <w:rPr>
          <w:i/>
          <w:iCs/>
        </w:rPr>
        <w:t xml:space="preserve"> </w:t>
      </w:r>
      <w:proofErr w:type="gramStart"/>
      <w:r w:rsidRPr="00557E59">
        <w:rPr>
          <w:i/>
          <w:iCs/>
        </w:rPr>
        <w:t>.</w:t>
      </w:r>
      <w:proofErr w:type="spellStart"/>
      <w:r w:rsidRPr="00557E59">
        <w:rPr>
          <w:i/>
          <w:iCs/>
        </w:rPr>
        <w:t>venv</w:t>
      </w:r>
      <w:proofErr w:type="spellEnd"/>
      <w:proofErr w:type="gramEnd"/>
      <w:r w:rsidRPr="00557E59">
        <w:rPr>
          <w:i/>
          <w:iCs/>
        </w:rPr>
        <w:t>/bin/</w:t>
      </w:r>
      <w:proofErr w:type="spellStart"/>
      <w:r w:rsidRPr="00557E59">
        <w:rPr>
          <w:i/>
          <w:iCs/>
        </w:rPr>
        <w:t>activate</w:t>
      </w:r>
      <w:proofErr w:type="spellEnd"/>
    </w:p>
    <w:p w14:paraId="79BE41A5" w14:textId="74F41B90" w:rsidR="00557E59" w:rsidRPr="003A473E" w:rsidRDefault="00557E59" w:rsidP="00557E59">
      <w:pPr>
        <w:pStyle w:val="Odstavecseseznamem"/>
        <w:numPr>
          <w:ilvl w:val="1"/>
          <w:numId w:val="65"/>
        </w:numPr>
      </w:pPr>
      <w:r>
        <w:t>Windows</w:t>
      </w:r>
      <w:proofErr w:type="gramStart"/>
      <w:r>
        <w:t xml:space="preserve">: </w:t>
      </w:r>
      <w:r w:rsidRPr="00557E59">
        <w:rPr>
          <w:i/>
          <w:iCs/>
        </w:rPr>
        <w:t>.</w:t>
      </w:r>
      <w:proofErr w:type="spellStart"/>
      <w:r w:rsidRPr="00557E59">
        <w:rPr>
          <w:i/>
          <w:iCs/>
        </w:rPr>
        <w:t>venv</w:t>
      </w:r>
      <w:proofErr w:type="spellEnd"/>
      <w:proofErr w:type="gramEnd"/>
      <w:r w:rsidRPr="00557E59">
        <w:rPr>
          <w:i/>
          <w:iCs/>
        </w:rPr>
        <w:t>\</w:t>
      </w:r>
      <w:proofErr w:type="spellStart"/>
      <w:r w:rsidRPr="00557E59">
        <w:rPr>
          <w:i/>
          <w:iCs/>
        </w:rPr>
        <w:t>Scripts</w:t>
      </w:r>
      <w:proofErr w:type="spellEnd"/>
      <w:r w:rsidRPr="00557E59">
        <w:rPr>
          <w:i/>
          <w:iCs/>
        </w:rPr>
        <w:t>\</w:t>
      </w:r>
      <w:proofErr w:type="spellStart"/>
      <w:r w:rsidRPr="00557E59">
        <w:rPr>
          <w:i/>
          <w:iCs/>
        </w:rPr>
        <w:t>activate</w:t>
      </w:r>
      <w:proofErr w:type="spellEnd"/>
    </w:p>
    <w:p w14:paraId="6429FC11" w14:textId="4F0A09FD" w:rsidR="003A473E" w:rsidRDefault="003A473E" w:rsidP="003A473E">
      <w:pPr>
        <w:pStyle w:val="Odstavecseseznamem"/>
        <w:numPr>
          <w:ilvl w:val="0"/>
          <w:numId w:val="68"/>
        </w:numPr>
      </w:pPr>
      <w:r>
        <w:t>Instalace knihoven:</w:t>
      </w:r>
    </w:p>
    <w:p w14:paraId="09A6BBDC" w14:textId="286C36DC" w:rsidR="00A411FA" w:rsidRPr="00A411FA" w:rsidRDefault="00A411FA" w:rsidP="00A411FA">
      <w:pPr>
        <w:pStyle w:val="Odstavecseseznamem"/>
        <w:numPr>
          <w:ilvl w:val="1"/>
          <w:numId w:val="68"/>
        </w:numPr>
        <w:rPr>
          <w:i/>
          <w:iCs/>
        </w:rPr>
      </w:pPr>
      <w:r w:rsidRPr="00A411FA">
        <w:rPr>
          <w:i/>
          <w:iCs/>
        </w:rPr>
        <w:t xml:space="preserve">pip </w:t>
      </w:r>
      <w:proofErr w:type="spellStart"/>
      <w:r w:rsidRPr="00A411FA">
        <w:rPr>
          <w:i/>
          <w:iCs/>
        </w:rPr>
        <w:t>install</w:t>
      </w:r>
      <w:proofErr w:type="spellEnd"/>
      <w:r w:rsidRPr="00A411FA">
        <w:rPr>
          <w:i/>
          <w:iCs/>
        </w:rPr>
        <w:t xml:space="preserve"> </w:t>
      </w:r>
      <w:proofErr w:type="spellStart"/>
      <w:r w:rsidRPr="00A411FA">
        <w:rPr>
          <w:i/>
          <w:iCs/>
        </w:rPr>
        <w:t>opencv</w:t>
      </w:r>
      <w:proofErr w:type="spellEnd"/>
      <w:r w:rsidRPr="00A411FA">
        <w:rPr>
          <w:i/>
          <w:iCs/>
        </w:rPr>
        <w:t xml:space="preserve">-python </w:t>
      </w:r>
      <w:proofErr w:type="spellStart"/>
      <w:r w:rsidRPr="00A411FA">
        <w:rPr>
          <w:i/>
          <w:iCs/>
        </w:rPr>
        <w:t>easyocr</w:t>
      </w:r>
      <w:proofErr w:type="spellEnd"/>
      <w:r w:rsidRPr="00A411FA">
        <w:rPr>
          <w:i/>
          <w:iCs/>
        </w:rPr>
        <w:t xml:space="preserve"> </w:t>
      </w:r>
    </w:p>
    <w:p w14:paraId="492991BC" w14:textId="5905BB2C" w:rsidR="00557E59" w:rsidRDefault="00557E59" w:rsidP="00557E59">
      <w:pPr>
        <w:pStyle w:val="Odstavecseseznamem"/>
        <w:numPr>
          <w:ilvl w:val="0"/>
          <w:numId w:val="64"/>
        </w:numPr>
        <w:rPr>
          <w:b/>
          <w:bCs/>
        </w:rPr>
      </w:pPr>
      <w:r w:rsidRPr="00557E59">
        <w:rPr>
          <w:b/>
          <w:bCs/>
        </w:rPr>
        <w:t>Kalibrace:</w:t>
      </w:r>
    </w:p>
    <w:p w14:paraId="19E98D91" w14:textId="61DE17ED" w:rsidR="00557E59" w:rsidRDefault="00557E59" w:rsidP="00557E59">
      <w:pPr>
        <w:pStyle w:val="Odstavecseseznamem"/>
        <w:numPr>
          <w:ilvl w:val="1"/>
          <w:numId w:val="64"/>
        </w:numPr>
      </w:pPr>
      <w:r>
        <w:t>V souboru radar.py upravte následující údaje podle potřeby:</w:t>
      </w:r>
    </w:p>
    <w:p w14:paraId="242A5B7C" w14:textId="44FAFDB9" w:rsidR="00557E59" w:rsidRDefault="00730C2B" w:rsidP="00557E59">
      <w:pPr>
        <w:pStyle w:val="Odstavecseseznamem"/>
        <w:numPr>
          <w:ilvl w:val="0"/>
          <w:numId w:val="67"/>
        </w:numPr>
      </w:pPr>
      <w:r>
        <w:t>line1_y, line2_y – zde napište počty pixelů shora obrazovky, kde budou následně vytvořeny referenční čáry na měření rychlosti (na zobrazení pozic čar budete muset spustit program).</w:t>
      </w:r>
    </w:p>
    <w:p w14:paraId="36DC7104" w14:textId="2ED7E0B2" w:rsidR="00730C2B" w:rsidRDefault="00730C2B" w:rsidP="00557E59">
      <w:pPr>
        <w:pStyle w:val="Odstavecseseznamem"/>
        <w:numPr>
          <w:ilvl w:val="0"/>
          <w:numId w:val="67"/>
        </w:numPr>
      </w:pPr>
      <w:proofErr w:type="spellStart"/>
      <w:r>
        <w:t>lines_distance</w:t>
      </w:r>
      <w:proofErr w:type="spellEnd"/>
      <w:r>
        <w:t xml:space="preserve"> – zde napište vzdálenost v metrech mezi referenčními čárami</w:t>
      </w:r>
    </w:p>
    <w:p w14:paraId="1AE33B35" w14:textId="0295DCD4" w:rsidR="00730C2B" w:rsidRDefault="00730C2B" w:rsidP="00557E59">
      <w:pPr>
        <w:pStyle w:val="Odstavecseseznamem"/>
        <w:numPr>
          <w:ilvl w:val="0"/>
          <w:numId w:val="67"/>
        </w:numPr>
      </w:pPr>
      <w:r>
        <w:t>cap = cv2.VideoCapture(</w:t>
      </w:r>
      <w:r w:rsidR="003A473E">
        <w:t>*</w:t>
      </w:r>
      <w:r>
        <w:t>)</w:t>
      </w:r>
      <w:r w:rsidR="003A473E">
        <w:t xml:space="preserve"> – místo * napište buď 0 pro záznam z kamery nebo název vašeho videa do jednoduchých uvozovek.</w:t>
      </w:r>
    </w:p>
    <w:p w14:paraId="1A39B7E6" w14:textId="6F168952" w:rsidR="00A411FA" w:rsidRPr="00A411FA" w:rsidRDefault="00A411FA" w:rsidP="00A411FA">
      <w:pPr>
        <w:pStyle w:val="Odstavecseseznamem"/>
        <w:numPr>
          <w:ilvl w:val="0"/>
          <w:numId w:val="64"/>
        </w:numPr>
      </w:pPr>
      <w:r>
        <w:rPr>
          <w:b/>
          <w:bCs/>
        </w:rPr>
        <w:t>Spuštění</w:t>
      </w:r>
    </w:p>
    <w:p w14:paraId="4534AD6F" w14:textId="1FB8EACB" w:rsidR="00A411FA" w:rsidRPr="00E85BFC" w:rsidRDefault="00A411FA" w:rsidP="00A411FA">
      <w:pPr>
        <w:pStyle w:val="Odstavecseseznamem"/>
        <w:numPr>
          <w:ilvl w:val="1"/>
          <w:numId w:val="64"/>
        </w:numPr>
      </w:pPr>
      <w:r>
        <w:t xml:space="preserve">Program spustíte pomocí příkazu: </w:t>
      </w:r>
      <w:r w:rsidRPr="00A411FA">
        <w:rPr>
          <w:i/>
          <w:iCs/>
        </w:rPr>
        <w:t>python radar.py</w:t>
      </w:r>
    </w:p>
    <w:p w14:paraId="5AD0DC5F" w14:textId="7092A0CA" w:rsidR="00E85BFC" w:rsidRDefault="00E85BFC" w:rsidP="00E85BFC">
      <w:pPr>
        <w:pStyle w:val="Nadpis2"/>
      </w:pPr>
      <w:bookmarkStart w:id="58" w:name="_Toc187612513"/>
      <w:r>
        <w:t>Zhodnocení práce</w:t>
      </w:r>
      <w:bookmarkEnd w:id="58"/>
    </w:p>
    <w:p w14:paraId="53128261" w14:textId="57584995" w:rsidR="00230592" w:rsidRDefault="00E85BFC" w:rsidP="00E85BFC">
      <w:r>
        <w:t>Projekt dokázal úspěšně detekovat a změřit rychlost projíždějícího auta a zapsat data do souboru. Projekt lehce závisí na výkonu zařízení uživatele. Nižší výkon může znamenat horší a pomalejší výsledky měření.</w:t>
      </w:r>
    </w:p>
    <w:p w14:paraId="62486C05" w14:textId="77777777" w:rsidR="00483A69" w:rsidRDefault="00483A69" w:rsidP="00D04AE6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77777777" w:rsidR="00483A69" w:rsidRDefault="00B8449A" w:rsidP="31CDAC39">
      <w:pPr>
        <w:pStyle w:val="Nadpis1"/>
        <w:numPr>
          <w:ilvl w:val="0"/>
          <w:numId w:val="0"/>
        </w:numPr>
      </w:pPr>
      <w:bookmarkStart w:id="59" w:name="_Toc187612514"/>
      <w:r>
        <w:lastRenderedPageBreak/>
        <w:t>Závěr</w:t>
      </w:r>
      <w:bookmarkEnd w:id="59"/>
    </w:p>
    <w:p w14:paraId="7CA825D6" w14:textId="77777777" w:rsidR="005E4DAA" w:rsidRPr="005E4DAA" w:rsidRDefault="005E4DAA" w:rsidP="005E4DAA">
      <w:r w:rsidRPr="005E4DAA">
        <w:t xml:space="preserve">Projekt silničního radaru přinesl komplexní řešení pro detekci a měření rychlosti vozidel pomocí moderních technologií počítačového vidění. Díky využití knihovny </w:t>
      </w:r>
      <w:proofErr w:type="spellStart"/>
      <w:r w:rsidRPr="005E4DAA">
        <w:t>OpenCV</w:t>
      </w:r>
      <w:proofErr w:type="spellEnd"/>
      <w:r w:rsidRPr="005E4DAA">
        <w:t xml:space="preserve"> a programovacího jazyka Python bylo možné vytvořit efektivní systém, který nejen rozpozná vozidla, ale také přesně vypočítá jejich rychlost na základě měření času mezi dvěma referenčními body.</w:t>
      </w:r>
    </w:p>
    <w:p w14:paraId="59C0808C" w14:textId="77777777" w:rsidR="005E4DAA" w:rsidRDefault="005E4DAA" w:rsidP="005E4DAA">
      <w:r w:rsidRPr="005E4DAA">
        <w:t>Projekt se zaměřil na dosažení co nejvyšší přesnosti prostřednictvím kalibrace vzdálenosti mezi čarami a optimalizace algoritmů detekce a sledování. Výstupy systému jsou ukládány ve strukturovaném formátu, což usnadňuje další analýzu nebo vizualizaci naměřených dat. Celý proces byl průběžně testován a validován v různých podmínkách, což zajistilo spolehlivost výsledků.</w:t>
      </w:r>
    </w:p>
    <w:p w14:paraId="06FFD5BC" w14:textId="3A1DE99A" w:rsidR="005E4DAA" w:rsidRPr="005E4DAA" w:rsidRDefault="005E4DAA" w:rsidP="005E4DAA">
      <w:r>
        <w:t>Co se týče budoucího vývoje by se dala zprovoznit funkce na detekci SPZ, přesnější měření pomocí funkcí SIFT nebo přidání GUI.</w:t>
      </w:r>
    </w:p>
    <w:p w14:paraId="39CB52C1" w14:textId="483288E9" w:rsidR="005E4DAA" w:rsidRPr="005E4DAA" w:rsidRDefault="005E4DAA" w:rsidP="005E4DAA">
      <w:r w:rsidRPr="005E4DAA">
        <w:t xml:space="preserve">Závěrem lze říci, že tento projekt představuje jednoduchý, ale účinný nástroj pro měření rychlosti vozidel, který může najít uplatnění v různých dopravních aplikacích, od analýzy dopravy až po její řízení. Další rozšíření systému by mohlo zahrnovat například rozpoznávání registračních značek nebo pokročilejší metody pro klasifikaci vozidel. </w:t>
      </w:r>
    </w:p>
    <w:p w14:paraId="126BAA41" w14:textId="77777777" w:rsidR="005E4DAA" w:rsidRPr="005E4DAA" w:rsidRDefault="005E4DAA" w:rsidP="005E4DAA">
      <w:r w:rsidRPr="005E4DAA">
        <w:t>Tento projekt tak demonstruje praktické využití moderních technologií pro zlepšení bezpečnosti a efektivity dopravy.</w:t>
      </w:r>
    </w:p>
    <w:p w14:paraId="1299C43A" w14:textId="77777777" w:rsidR="00AB18DA" w:rsidRDefault="00AB18DA" w:rsidP="00D04AE6"/>
    <w:p w14:paraId="4DDBEF00" w14:textId="77777777" w:rsidR="00E15D00" w:rsidRDefault="00E15D00" w:rsidP="006E2B97"/>
    <w:p w14:paraId="3461D779" w14:textId="77777777" w:rsidR="00802D4F" w:rsidRDefault="00802D4F"/>
    <w:p w14:paraId="1DE8370A" w14:textId="77777777" w:rsidR="00F03DA6" w:rsidRDefault="00F03DA6">
      <w:pPr>
        <w:pStyle w:val="Nadpis"/>
        <w:rPr>
          <w:rStyle w:val="Pokec"/>
        </w:rPr>
      </w:pPr>
      <w:bookmarkStart w:id="60" w:name="_Toc37577735"/>
      <w:bookmarkStart w:id="61" w:name="_Toc88120446"/>
      <w:bookmarkStart w:id="62" w:name="_Toc88120683"/>
      <w:bookmarkStart w:id="63" w:name="_Toc88120895"/>
      <w:bookmarkStart w:id="64" w:name="_Toc88120999"/>
      <w:bookmarkStart w:id="65" w:name="_Toc88121042"/>
      <w:bookmarkStart w:id="66" w:name="_Toc88121179"/>
      <w:bookmarkStart w:id="67" w:name="_Toc88121553"/>
      <w:bookmarkStart w:id="68" w:name="_Toc88121610"/>
      <w:bookmarkStart w:id="69" w:name="_Toc88121748"/>
      <w:bookmarkStart w:id="70" w:name="_Toc88122014"/>
      <w:bookmarkStart w:id="71" w:name="_Toc88124619"/>
      <w:bookmarkStart w:id="72" w:name="_Toc88124656"/>
      <w:bookmarkStart w:id="73" w:name="_Toc88124806"/>
      <w:bookmarkStart w:id="74" w:name="_Toc88125789"/>
      <w:bookmarkStart w:id="75" w:name="_Toc88126309"/>
      <w:bookmarkStart w:id="76" w:name="_Toc88126460"/>
      <w:bookmarkStart w:id="77" w:name="_Toc88126527"/>
      <w:bookmarkStart w:id="78" w:name="_Toc88126556"/>
      <w:bookmarkStart w:id="79" w:name="_Toc88126772"/>
      <w:bookmarkStart w:id="80" w:name="_Toc88126862"/>
      <w:bookmarkStart w:id="81" w:name="_Toc88127103"/>
      <w:bookmarkStart w:id="82" w:name="_Toc88127146"/>
      <w:bookmarkStart w:id="83" w:name="_Toc88128511"/>
      <w:bookmarkStart w:id="84" w:name="_Toc107634153"/>
      <w:bookmarkStart w:id="85" w:name="_Toc107635188"/>
      <w:bookmarkStart w:id="86" w:name="_Toc107635228"/>
      <w:bookmarkStart w:id="87" w:name="_Toc107635245"/>
      <w:bookmarkStart w:id="88" w:name="_Toc187612515"/>
      <w:r>
        <w:lastRenderedPageBreak/>
        <w:t>Seznam použit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r w:rsidR="00802D4F">
        <w:t>ýCH INFORMAČNÍCH ZDROJů</w:t>
      </w:r>
      <w:bookmarkEnd w:id="88"/>
    </w:p>
    <w:p w14:paraId="2CEC32D7" w14:textId="56FDD6C4" w:rsidR="003652EE" w:rsidRDefault="00F03DA6" w:rsidP="003652EE">
      <w:pPr>
        <w:pStyle w:val="Literatura"/>
        <w:jc w:val="left"/>
      </w:pPr>
      <w:bookmarkStart w:id="89" w:name="_Ref94455389"/>
      <w:r>
        <w:t>[</w:t>
      </w:r>
      <w:bookmarkEnd w:id="89"/>
      <w:r w:rsidR="00E85BFC">
        <w:t>1</w:t>
      </w:r>
      <w:r>
        <w:t>]</w:t>
      </w:r>
      <w:r w:rsidR="003652EE">
        <w:tab/>
      </w:r>
      <w:r w:rsidR="003652EE">
        <w:tab/>
      </w:r>
      <w:proofErr w:type="spellStart"/>
      <w:r w:rsidR="009638CC">
        <w:t>OpenAI</w:t>
      </w:r>
      <w:proofErr w:type="spellEnd"/>
      <w:r w:rsidR="009638CC">
        <w:t xml:space="preserve">. </w:t>
      </w:r>
      <w:proofErr w:type="spellStart"/>
      <w:r w:rsidR="009638CC">
        <w:t>ChatGPT</w:t>
      </w:r>
      <w:proofErr w:type="spellEnd"/>
      <w:r w:rsidR="009638CC">
        <w:t xml:space="preserve"> [online]. Poslední revize neuvedena [cit. 2025-01-12].</w:t>
      </w:r>
    </w:p>
    <w:p w14:paraId="1E343B01" w14:textId="53C089AC" w:rsidR="009638CC" w:rsidRDefault="009638CC" w:rsidP="003652EE">
      <w:pPr>
        <w:pStyle w:val="Literatura"/>
        <w:jc w:val="left"/>
      </w:pPr>
      <w:r>
        <w:tab/>
      </w:r>
      <w:r>
        <w:tab/>
        <w:t>&lt;https://openai.com/</w:t>
      </w:r>
      <w:proofErr w:type="spellStart"/>
      <w:r>
        <w:t>chatgpt</w:t>
      </w:r>
      <w:proofErr w:type="spellEnd"/>
      <w:r>
        <w:t>&gt;</w:t>
      </w:r>
    </w:p>
    <w:p w14:paraId="1111CFFA" w14:textId="1940B133" w:rsidR="003652EE" w:rsidRDefault="003652EE" w:rsidP="003652EE">
      <w:pPr>
        <w:pStyle w:val="Literatura"/>
        <w:jc w:val="left"/>
      </w:pPr>
      <w:r w:rsidRPr="00F25CDC">
        <w:t>[2]</w:t>
      </w:r>
      <w:r w:rsidRPr="00F25CDC">
        <w:tab/>
      </w:r>
      <w:r w:rsidRPr="00F25CDC">
        <w:tab/>
      </w:r>
      <w:proofErr w:type="spellStart"/>
      <w:r w:rsidR="009638CC">
        <w:t>Stack</w:t>
      </w:r>
      <w:proofErr w:type="spellEnd"/>
      <w:r w:rsidR="009638CC">
        <w:t xml:space="preserve"> </w:t>
      </w:r>
      <w:proofErr w:type="spellStart"/>
      <w:r w:rsidR="009638CC">
        <w:t>Overflow</w:t>
      </w:r>
      <w:proofErr w:type="spellEnd"/>
      <w:r w:rsidR="009638CC">
        <w:t xml:space="preserve"> [online]. Poslední revize neuvedena [cit. 2025-01-12].</w:t>
      </w:r>
    </w:p>
    <w:p w14:paraId="1FD2DCAE" w14:textId="68B0C849" w:rsidR="009638CC" w:rsidRPr="00F25CDC" w:rsidRDefault="009638CC" w:rsidP="003652EE">
      <w:pPr>
        <w:pStyle w:val="Literatura"/>
        <w:jc w:val="left"/>
      </w:pPr>
      <w:r>
        <w:tab/>
      </w:r>
      <w:r>
        <w:tab/>
        <w:t>&lt;https://stackoverflow.com&gt;</w:t>
      </w:r>
    </w:p>
    <w:p w14:paraId="3EAB7928" w14:textId="596CBB50" w:rsidR="00C97B04" w:rsidRDefault="003652EE" w:rsidP="00C97B04">
      <w:pPr>
        <w:pStyle w:val="Literatura"/>
        <w:jc w:val="left"/>
      </w:pPr>
      <w:r>
        <w:t>[3]</w:t>
      </w:r>
      <w:r>
        <w:tab/>
      </w:r>
      <w:r>
        <w:tab/>
      </w:r>
      <w:r w:rsidR="009638CC">
        <w:t>GitHub [online]. Poslední revize neuvedena [cit. 2025-01-12].</w:t>
      </w:r>
    </w:p>
    <w:p w14:paraId="271EA14B" w14:textId="0672D638" w:rsidR="009638CC" w:rsidRDefault="009638CC" w:rsidP="00C97B04">
      <w:pPr>
        <w:pStyle w:val="Literatura"/>
        <w:jc w:val="left"/>
      </w:pPr>
      <w:r>
        <w:tab/>
      </w:r>
      <w:r>
        <w:tab/>
        <w:t>&lt;https://github.com&gt;</w:t>
      </w:r>
    </w:p>
    <w:p w14:paraId="636F58A1" w14:textId="423E14B9" w:rsidR="00802D4F" w:rsidRDefault="003652EE" w:rsidP="00CA6AD8">
      <w:pPr>
        <w:pStyle w:val="Literatura"/>
        <w:jc w:val="left"/>
      </w:pPr>
      <w:r>
        <w:rPr>
          <w:lang w:val="en-US"/>
        </w:rPr>
        <w:t>[4]</w:t>
      </w:r>
      <w:r>
        <w:tab/>
      </w:r>
      <w:r>
        <w:tab/>
      </w:r>
      <w:r w:rsidR="002B6A6F">
        <w:t>YouTube [online]. Poslední revize neuvedena [cit. 2025-01-12].</w:t>
      </w:r>
    </w:p>
    <w:p w14:paraId="40007179" w14:textId="5AB80E18" w:rsidR="002B6A6F" w:rsidRDefault="002B6A6F" w:rsidP="00CA6AD8">
      <w:pPr>
        <w:pStyle w:val="Literatura"/>
        <w:jc w:val="left"/>
        <w:rPr>
          <w:bCs/>
        </w:rPr>
      </w:pPr>
      <w:r>
        <w:tab/>
      </w:r>
      <w:r>
        <w:tab/>
        <w:t>&lt;https://www.youtube.com&gt;</w:t>
      </w:r>
    </w:p>
    <w:p w14:paraId="0562CB0E" w14:textId="045F8709" w:rsidR="001B6F92" w:rsidRPr="00E85BFC" w:rsidRDefault="001B6F92" w:rsidP="00C97B04">
      <w:pPr>
        <w:rPr>
          <w:b/>
          <w:sz w:val="28"/>
          <w:szCs w:val="28"/>
        </w:rPr>
      </w:pPr>
    </w:p>
    <w:sectPr w:rsidR="001B6F92" w:rsidRPr="00E85BFC" w:rsidSect="000F1F8E">
      <w:headerReference w:type="default" r:id="rId19"/>
      <w:footerReference w:type="default" r:id="rId20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EB4D1" w14:textId="77777777" w:rsidR="00BF547D" w:rsidRDefault="00BF547D">
      <w:r>
        <w:separator/>
      </w:r>
    </w:p>
    <w:p w14:paraId="6C9BBC0C" w14:textId="77777777" w:rsidR="00BF547D" w:rsidRDefault="00BF547D"/>
  </w:endnote>
  <w:endnote w:type="continuationSeparator" w:id="0">
    <w:p w14:paraId="20EC56F7" w14:textId="77777777" w:rsidR="00BF547D" w:rsidRDefault="00BF547D">
      <w:r>
        <w:continuationSeparator/>
      </w:r>
    </w:p>
    <w:p w14:paraId="25D105EB" w14:textId="77777777" w:rsidR="00BF547D" w:rsidRDefault="00BF54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9E253" w14:textId="77777777" w:rsidR="008471FB" w:rsidRDefault="008471FB">
    <w:pPr>
      <w:pStyle w:val="Zpat"/>
      <w:jc w:val="center"/>
    </w:pPr>
  </w:p>
  <w:p w14:paraId="23DE523C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56223" w14:textId="77777777" w:rsidR="00FF6F58" w:rsidRDefault="00FF6F58">
    <w:pPr>
      <w:pStyle w:val="Zpat"/>
      <w:jc w:val="center"/>
    </w:pPr>
  </w:p>
  <w:p w14:paraId="07547A01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AD7C9B" w14:textId="77777777" w:rsidR="00BF547D" w:rsidRDefault="00BF547D">
      <w:r>
        <w:separator/>
      </w:r>
    </w:p>
    <w:p w14:paraId="5292186E" w14:textId="77777777" w:rsidR="00BF547D" w:rsidRDefault="00BF547D"/>
  </w:footnote>
  <w:footnote w:type="continuationSeparator" w:id="0">
    <w:p w14:paraId="68513DF8" w14:textId="77777777" w:rsidR="00BF547D" w:rsidRDefault="00BF547D">
      <w:r>
        <w:continuationSeparator/>
      </w:r>
    </w:p>
    <w:p w14:paraId="0FC34776" w14:textId="77777777" w:rsidR="00BF547D" w:rsidRDefault="00BF54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DCEA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E0A41" w14:textId="77777777"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multi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hybridMultilevel"/>
    <w:tmpl w:val="FA3802DC"/>
    <w:lvl w:ilvl="0" w:tplc="7E3E821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 w:tplc="35B23D86">
      <w:numFmt w:val="decimal"/>
      <w:lvlText w:val=""/>
      <w:lvlJc w:val="left"/>
    </w:lvl>
    <w:lvl w:ilvl="2" w:tplc="D048D740">
      <w:numFmt w:val="decimal"/>
      <w:lvlText w:val=""/>
      <w:lvlJc w:val="left"/>
    </w:lvl>
    <w:lvl w:ilvl="3" w:tplc="2A0A327A">
      <w:numFmt w:val="decimal"/>
      <w:lvlText w:val=""/>
      <w:lvlJc w:val="left"/>
    </w:lvl>
    <w:lvl w:ilvl="4" w:tplc="CE9A92BE">
      <w:numFmt w:val="decimal"/>
      <w:lvlText w:val=""/>
      <w:lvlJc w:val="left"/>
    </w:lvl>
    <w:lvl w:ilvl="5" w:tplc="169CB530">
      <w:numFmt w:val="decimal"/>
      <w:lvlText w:val=""/>
      <w:lvlJc w:val="left"/>
    </w:lvl>
    <w:lvl w:ilvl="6" w:tplc="9B824338">
      <w:numFmt w:val="decimal"/>
      <w:lvlText w:val=""/>
      <w:lvlJc w:val="left"/>
    </w:lvl>
    <w:lvl w:ilvl="7" w:tplc="3D16DFF8">
      <w:numFmt w:val="decimal"/>
      <w:lvlText w:val=""/>
      <w:lvlJc w:val="left"/>
    </w:lvl>
    <w:lvl w:ilvl="8" w:tplc="E6806F16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974A935E"/>
    <w:lvl w:ilvl="0" w:tplc="18389D68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 w:tplc="3E3AC8B0">
      <w:numFmt w:val="decimal"/>
      <w:lvlText w:val=""/>
      <w:lvlJc w:val="left"/>
    </w:lvl>
    <w:lvl w:ilvl="2" w:tplc="9CA6FFCE">
      <w:numFmt w:val="decimal"/>
      <w:lvlText w:val=""/>
      <w:lvlJc w:val="left"/>
    </w:lvl>
    <w:lvl w:ilvl="3" w:tplc="1256BEBC">
      <w:numFmt w:val="decimal"/>
      <w:lvlText w:val=""/>
      <w:lvlJc w:val="left"/>
    </w:lvl>
    <w:lvl w:ilvl="4" w:tplc="B5809BA6">
      <w:numFmt w:val="decimal"/>
      <w:lvlText w:val=""/>
      <w:lvlJc w:val="left"/>
    </w:lvl>
    <w:lvl w:ilvl="5" w:tplc="9DC0690C">
      <w:numFmt w:val="decimal"/>
      <w:lvlText w:val=""/>
      <w:lvlJc w:val="left"/>
    </w:lvl>
    <w:lvl w:ilvl="6" w:tplc="691A79CC">
      <w:numFmt w:val="decimal"/>
      <w:lvlText w:val=""/>
      <w:lvlJc w:val="left"/>
    </w:lvl>
    <w:lvl w:ilvl="7" w:tplc="EE18C4E4">
      <w:numFmt w:val="decimal"/>
      <w:lvlText w:val=""/>
      <w:lvlJc w:val="left"/>
    </w:lvl>
    <w:lvl w:ilvl="8" w:tplc="E5CA239E">
      <w:numFmt w:val="decimal"/>
      <w:lvlText w:val=""/>
      <w:lvlJc w:val="left"/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7574B31"/>
    <w:multiLevelType w:val="hybridMultilevel"/>
    <w:tmpl w:val="B93A87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226C3B"/>
    <w:multiLevelType w:val="hybridMultilevel"/>
    <w:tmpl w:val="E55806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AA04559"/>
    <w:multiLevelType w:val="hybridMultilevel"/>
    <w:tmpl w:val="68029E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A30C0A"/>
    <w:multiLevelType w:val="hybridMultilevel"/>
    <w:tmpl w:val="E36E87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0E4344D0"/>
    <w:multiLevelType w:val="hybridMultilevel"/>
    <w:tmpl w:val="4C0E1610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13B406D8"/>
    <w:multiLevelType w:val="hybridMultilevel"/>
    <w:tmpl w:val="0405001D"/>
    <w:lvl w:ilvl="0" w:tplc="DA1E37C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150A1EA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F9223CF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606EF6FE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179E5298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EDFED122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885007D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3F44A6D6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0E68FE8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157141FD"/>
    <w:multiLevelType w:val="multilevel"/>
    <w:tmpl w:val="65E6B492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16771309"/>
    <w:multiLevelType w:val="hybridMultilevel"/>
    <w:tmpl w:val="C3F8A4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70F61EF"/>
    <w:multiLevelType w:val="hybridMultilevel"/>
    <w:tmpl w:val="CAE414B4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1C6D2CDC"/>
    <w:multiLevelType w:val="multilevel"/>
    <w:tmpl w:val="C5CA8C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1FF64E77"/>
    <w:multiLevelType w:val="multilevel"/>
    <w:tmpl w:val="C34AA39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214A5031"/>
    <w:multiLevelType w:val="hybridMultilevel"/>
    <w:tmpl w:val="4E2419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4796543"/>
    <w:multiLevelType w:val="hybridMultilevel"/>
    <w:tmpl w:val="163C419E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26793546"/>
    <w:multiLevelType w:val="hybridMultilevel"/>
    <w:tmpl w:val="B2A292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7BF0C2C"/>
    <w:multiLevelType w:val="hybridMultilevel"/>
    <w:tmpl w:val="50789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BE248F3"/>
    <w:multiLevelType w:val="hybridMultilevel"/>
    <w:tmpl w:val="A01028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3493EDC"/>
    <w:multiLevelType w:val="hybridMultilevel"/>
    <w:tmpl w:val="8B723E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81D7351"/>
    <w:multiLevelType w:val="hybridMultilevel"/>
    <w:tmpl w:val="8F924AEA"/>
    <w:lvl w:ilvl="0" w:tplc="4D7AA6C8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  <w:lvl w:ilvl="1" w:tplc="EA02F1E0">
      <w:numFmt w:val="decimal"/>
      <w:lvlText w:val=""/>
      <w:lvlJc w:val="left"/>
    </w:lvl>
    <w:lvl w:ilvl="2" w:tplc="D8222330">
      <w:numFmt w:val="decimal"/>
      <w:lvlText w:val=""/>
      <w:lvlJc w:val="left"/>
    </w:lvl>
    <w:lvl w:ilvl="3" w:tplc="490841D8">
      <w:numFmt w:val="decimal"/>
      <w:lvlText w:val=""/>
      <w:lvlJc w:val="left"/>
    </w:lvl>
    <w:lvl w:ilvl="4" w:tplc="5ADE8534">
      <w:numFmt w:val="decimal"/>
      <w:lvlText w:val=""/>
      <w:lvlJc w:val="left"/>
    </w:lvl>
    <w:lvl w:ilvl="5" w:tplc="B2C852DA">
      <w:numFmt w:val="decimal"/>
      <w:lvlText w:val=""/>
      <w:lvlJc w:val="left"/>
    </w:lvl>
    <w:lvl w:ilvl="6" w:tplc="D270BC0C">
      <w:numFmt w:val="decimal"/>
      <w:lvlText w:val=""/>
      <w:lvlJc w:val="left"/>
    </w:lvl>
    <w:lvl w:ilvl="7" w:tplc="C41887BE">
      <w:numFmt w:val="decimal"/>
      <w:lvlText w:val=""/>
      <w:lvlJc w:val="left"/>
    </w:lvl>
    <w:lvl w:ilvl="8" w:tplc="F85A2AF8">
      <w:numFmt w:val="decimal"/>
      <w:lvlText w:val=""/>
      <w:lvlJc w:val="left"/>
    </w:lvl>
  </w:abstractNum>
  <w:abstractNum w:abstractNumId="38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 w15:restartNumberingAfterBreak="0">
    <w:nsid w:val="42421826"/>
    <w:multiLevelType w:val="hybridMultilevel"/>
    <w:tmpl w:val="600C0B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6DC34DB"/>
    <w:multiLevelType w:val="multilevel"/>
    <w:tmpl w:val="2AE86EE2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4" w15:restartNumberingAfterBreak="0">
    <w:nsid w:val="49C14046"/>
    <w:multiLevelType w:val="hybridMultilevel"/>
    <w:tmpl w:val="1102C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4C1B64A5"/>
    <w:multiLevelType w:val="hybridMultilevel"/>
    <w:tmpl w:val="9738B2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D0F7F79"/>
    <w:multiLevelType w:val="multilevel"/>
    <w:tmpl w:val="317496C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8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9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18D44BA"/>
    <w:multiLevelType w:val="hybridMultilevel"/>
    <w:tmpl w:val="885CC5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569A1D36"/>
    <w:multiLevelType w:val="hybridMultilevel"/>
    <w:tmpl w:val="B5F052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EA93AEE"/>
    <w:multiLevelType w:val="hybridMultilevel"/>
    <w:tmpl w:val="F656EA9E"/>
    <w:lvl w:ilvl="0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5F9651D6"/>
    <w:multiLevelType w:val="hybridMultilevel"/>
    <w:tmpl w:val="6E68E4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7574093"/>
    <w:multiLevelType w:val="hybridMultilevel"/>
    <w:tmpl w:val="156C2F8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67BC765D"/>
    <w:multiLevelType w:val="hybridMultilevel"/>
    <w:tmpl w:val="651A2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8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9" w15:restartNumberingAfterBreak="0">
    <w:nsid w:val="75ED52B8"/>
    <w:multiLevelType w:val="hybridMultilevel"/>
    <w:tmpl w:val="661252E8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62" w15:restartNumberingAfterBreak="0">
    <w:nsid w:val="774E3F7F"/>
    <w:multiLevelType w:val="hybridMultilevel"/>
    <w:tmpl w:val="6DB64E80"/>
    <w:lvl w:ilvl="0" w:tplc="040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3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4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5" w15:restartNumberingAfterBreak="0">
    <w:nsid w:val="7CD41E23"/>
    <w:multiLevelType w:val="hybridMultilevel"/>
    <w:tmpl w:val="9BFCA2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F912468"/>
    <w:multiLevelType w:val="hybridMultilevel"/>
    <w:tmpl w:val="DD5221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4516623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 w16cid:durableId="2094858833">
    <w:abstractNumId w:val="48"/>
  </w:num>
  <w:num w:numId="3" w16cid:durableId="1771702214">
    <w:abstractNumId w:val="37"/>
  </w:num>
  <w:num w:numId="4" w16cid:durableId="344868754">
    <w:abstractNumId w:val="67"/>
  </w:num>
  <w:num w:numId="5" w16cid:durableId="2103724258">
    <w:abstractNumId w:val="20"/>
  </w:num>
  <w:num w:numId="6" w16cid:durableId="2003199434">
    <w:abstractNumId w:val="13"/>
  </w:num>
  <w:num w:numId="7" w16cid:durableId="436951563">
    <w:abstractNumId w:val="3"/>
  </w:num>
  <w:num w:numId="8" w16cid:durableId="1530946520">
    <w:abstractNumId w:val="8"/>
  </w:num>
  <w:num w:numId="9" w16cid:durableId="391083655">
    <w:abstractNumId w:val="2"/>
  </w:num>
  <w:num w:numId="10" w16cid:durableId="1456483771">
    <w:abstractNumId w:val="1"/>
  </w:num>
  <w:num w:numId="11" w16cid:durableId="2107991137">
    <w:abstractNumId w:val="0"/>
  </w:num>
  <w:num w:numId="12" w16cid:durableId="823275069">
    <w:abstractNumId w:val="9"/>
  </w:num>
  <w:num w:numId="13" w16cid:durableId="873350375">
    <w:abstractNumId w:val="7"/>
  </w:num>
  <w:num w:numId="14" w16cid:durableId="1866014846">
    <w:abstractNumId w:val="6"/>
  </w:num>
  <w:num w:numId="15" w16cid:durableId="67118422">
    <w:abstractNumId w:val="5"/>
  </w:num>
  <w:num w:numId="16" w16cid:durableId="798913501">
    <w:abstractNumId w:val="4"/>
  </w:num>
  <w:num w:numId="17" w16cid:durableId="1650280138">
    <w:abstractNumId w:val="22"/>
  </w:num>
  <w:num w:numId="18" w16cid:durableId="1502740812">
    <w:abstractNumId w:val="60"/>
  </w:num>
  <w:num w:numId="19" w16cid:durableId="2115900224">
    <w:abstractNumId w:val="61"/>
  </w:num>
  <w:num w:numId="20" w16cid:durableId="1331837100">
    <w:abstractNumId w:val="12"/>
  </w:num>
  <w:num w:numId="21" w16cid:durableId="75445458">
    <w:abstractNumId w:val="40"/>
  </w:num>
  <w:num w:numId="22" w16cid:durableId="2047217988">
    <w:abstractNumId w:val="64"/>
  </w:num>
  <w:num w:numId="23" w16cid:durableId="987977072">
    <w:abstractNumId w:val="23"/>
  </w:num>
  <w:num w:numId="24" w16cid:durableId="343094481">
    <w:abstractNumId w:val="28"/>
  </w:num>
  <w:num w:numId="25" w16cid:durableId="1098911826">
    <w:abstractNumId w:val="45"/>
  </w:num>
  <w:num w:numId="26" w16cid:durableId="1422337365">
    <w:abstractNumId w:val="11"/>
  </w:num>
  <w:num w:numId="27" w16cid:durableId="677317024">
    <w:abstractNumId w:val="51"/>
  </w:num>
  <w:num w:numId="28" w16cid:durableId="1104695213">
    <w:abstractNumId w:val="18"/>
  </w:num>
  <w:num w:numId="29" w16cid:durableId="534193229">
    <w:abstractNumId w:val="38"/>
  </w:num>
  <w:num w:numId="30" w16cid:durableId="35815355">
    <w:abstractNumId w:val="32"/>
  </w:num>
  <w:num w:numId="31" w16cid:durableId="922296460">
    <w:abstractNumId w:val="58"/>
  </w:num>
  <w:num w:numId="32" w16cid:durableId="1992441082">
    <w:abstractNumId w:val="27"/>
  </w:num>
  <w:num w:numId="33" w16cid:durableId="173346219">
    <w:abstractNumId w:val="43"/>
  </w:num>
  <w:num w:numId="34" w16cid:durableId="507525545">
    <w:abstractNumId w:val="57"/>
  </w:num>
  <w:num w:numId="35" w16cid:durableId="2131781518">
    <w:abstractNumId w:val="63"/>
  </w:num>
  <w:num w:numId="36" w16cid:durableId="1940672787">
    <w:abstractNumId w:val="39"/>
  </w:num>
  <w:num w:numId="37" w16cid:durableId="1632439220">
    <w:abstractNumId w:val="21"/>
  </w:num>
  <w:num w:numId="38" w16cid:durableId="844395727">
    <w:abstractNumId w:val="49"/>
  </w:num>
  <w:num w:numId="39" w16cid:durableId="1300190244">
    <w:abstractNumId w:val="29"/>
  </w:num>
  <w:num w:numId="40" w16cid:durableId="1605960992">
    <w:abstractNumId w:val="24"/>
  </w:num>
  <w:num w:numId="41" w16cid:durableId="862672764">
    <w:abstractNumId w:val="41"/>
  </w:num>
  <w:num w:numId="42" w16cid:durableId="2005353143">
    <w:abstractNumId w:val="47"/>
  </w:num>
  <w:num w:numId="43" w16cid:durableId="628632944">
    <w:abstractNumId w:val="52"/>
  </w:num>
  <w:num w:numId="44" w16cid:durableId="549077693">
    <w:abstractNumId w:val="14"/>
  </w:num>
  <w:num w:numId="45" w16cid:durableId="1702052178">
    <w:abstractNumId w:val="35"/>
  </w:num>
  <w:num w:numId="46" w16cid:durableId="571962992">
    <w:abstractNumId w:val="56"/>
  </w:num>
  <w:num w:numId="47" w16cid:durableId="1253466831">
    <w:abstractNumId w:val="65"/>
  </w:num>
  <w:num w:numId="48" w16cid:durableId="1761246009">
    <w:abstractNumId w:val="66"/>
  </w:num>
  <w:num w:numId="49" w16cid:durableId="1310942364">
    <w:abstractNumId w:val="15"/>
  </w:num>
  <w:num w:numId="50" w16cid:durableId="1783039611">
    <w:abstractNumId w:val="44"/>
  </w:num>
  <w:num w:numId="51" w16cid:durableId="2086494662">
    <w:abstractNumId w:val="34"/>
  </w:num>
  <w:num w:numId="52" w16cid:durableId="1748501787">
    <w:abstractNumId w:val="16"/>
  </w:num>
  <w:num w:numId="53" w16cid:durableId="922840812">
    <w:abstractNumId w:val="25"/>
  </w:num>
  <w:num w:numId="54" w16cid:durableId="1472945550">
    <w:abstractNumId w:val="55"/>
  </w:num>
  <w:num w:numId="55" w16cid:durableId="680863603">
    <w:abstractNumId w:val="26"/>
  </w:num>
  <w:num w:numId="56" w16cid:durableId="1014260043">
    <w:abstractNumId w:val="46"/>
  </w:num>
  <w:num w:numId="57" w16cid:durableId="978387636">
    <w:abstractNumId w:val="54"/>
  </w:num>
  <w:num w:numId="58" w16cid:durableId="1277525815">
    <w:abstractNumId w:val="36"/>
  </w:num>
  <w:num w:numId="59" w16cid:durableId="679360327">
    <w:abstractNumId w:val="50"/>
  </w:num>
  <w:num w:numId="60" w16cid:durableId="323437990">
    <w:abstractNumId w:val="30"/>
  </w:num>
  <w:num w:numId="61" w16cid:durableId="822241437">
    <w:abstractNumId w:val="31"/>
  </w:num>
  <w:num w:numId="62" w16cid:durableId="916011499">
    <w:abstractNumId w:val="33"/>
  </w:num>
  <w:num w:numId="63" w16cid:durableId="2055616129">
    <w:abstractNumId w:val="42"/>
  </w:num>
  <w:num w:numId="64" w16cid:durableId="1125583982">
    <w:abstractNumId w:val="17"/>
  </w:num>
  <w:num w:numId="65" w16cid:durableId="828134094">
    <w:abstractNumId w:val="59"/>
  </w:num>
  <w:num w:numId="66" w16cid:durableId="625741704">
    <w:abstractNumId w:val="62"/>
  </w:num>
  <w:num w:numId="67" w16cid:durableId="1165898056">
    <w:abstractNumId w:val="53"/>
  </w:num>
  <w:num w:numId="68" w16cid:durableId="61567787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6A8"/>
    <w:rsid w:val="00046525"/>
    <w:rsid w:val="00055845"/>
    <w:rsid w:val="00071ADE"/>
    <w:rsid w:val="00084C4F"/>
    <w:rsid w:val="000B40C6"/>
    <w:rsid w:val="000F1F8E"/>
    <w:rsid w:val="000F5ED1"/>
    <w:rsid w:val="00103E96"/>
    <w:rsid w:val="00106D4A"/>
    <w:rsid w:val="001164E2"/>
    <w:rsid w:val="00131D49"/>
    <w:rsid w:val="00137BB1"/>
    <w:rsid w:val="00157365"/>
    <w:rsid w:val="001676A8"/>
    <w:rsid w:val="00171FCE"/>
    <w:rsid w:val="0017347C"/>
    <w:rsid w:val="001B6F92"/>
    <w:rsid w:val="001C61FF"/>
    <w:rsid w:val="001D39EF"/>
    <w:rsid w:val="001D713C"/>
    <w:rsid w:val="001E76A6"/>
    <w:rsid w:val="001F423D"/>
    <w:rsid w:val="001F5246"/>
    <w:rsid w:val="00230592"/>
    <w:rsid w:val="002810D2"/>
    <w:rsid w:val="00286700"/>
    <w:rsid w:val="00294C06"/>
    <w:rsid w:val="002A3A91"/>
    <w:rsid w:val="002B5ABC"/>
    <w:rsid w:val="002B6A6F"/>
    <w:rsid w:val="002F3109"/>
    <w:rsid w:val="00320CEC"/>
    <w:rsid w:val="00331AC0"/>
    <w:rsid w:val="00356871"/>
    <w:rsid w:val="003627EA"/>
    <w:rsid w:val="003652EE"/>
    <w:rsid w:val="003826F1"/>
    <w:rsid w:val="003844A7"/>
    <w:rsid w:val="003A3B02"/>
    <w:rsid w:val="003A473E"/>
    <w:rsid w:val="003B05B9"/>
    <w:rsid w:val="003B2FB6"/>
    <w:rsid w:val="003C242E"/>
    <w:rsid w:val="003E1A8D"/>
    <w:rsid w:val="003F2EF8"/>
    <w:rsid w:val="00403842"/>
    <w:rsid w:val="00415E4C"/>
    <w:rsid w:val="00483A69"/>
    <w:rsid w:val="00486309"/>
    <w:rsid w:val="004A12E0"/>
    <w:rsid w:val="004E3912"/>
    <w:rsid w:val="00512C6B"/>
    <w:rsid w:val="00514E08"/>
    <w:rsid w:val="00547617"/>
    <w:rsid w:val="00557E59"/>
    <w:rsid w:val="00560F3D"/>
    <w:rsid w:val="00570D9F"/>
    <w:rsid w:val="005A6AB6"/>
    <w:rsid w:val="005D5EFD"/>
    <w:rsid w:val="005E0C44"/>
    <w:rsid w:val="005E4DAA"/>
    <w:rsid w:val="005F3335"/>
    <w:rsid w:val="005F519D"/>
    <w:rsid w:val="006022A1"/>
    <w:rsid w:val="00612695"/>
    <w:rsid w:val="00614852"/>
    <w:rsid w:val="00657ACD"/>
    <w:rsid w:val="00662A2C"/>
    <w:rsid w:val="00676A3A"/>
    <w:rsid w:val="00680144"/>
    <w:rsid w:val="006C2C63"/>
    <w:rsid w:val="006E2B97"/>
    <w:rsid w:val="0070571A"/>
    <w:rsid w:val="007117A3"/>
    <w:rsid w:val="00711E57"/>
    <w:rsid w:val="00730C2B"/>
    <w:rsid w:val="00756E7C"/>
    <w:rsid w:val="007637F6"/>
    <w:rsid w:val="007A43BB"/>
    <w:rsid w:val="007A724F"/>
    <w:rsid w:val="007B7469"/>
    <w:rsid w:val="007C40E9"/>
    <w:rsid w:val="007C4434"/>
    <w:rsid w:val="00802D4F"/>
    <w:rsid w:val="00811BD3"/>
    <w:rsid w:val="00821DC5"/>
    <w:rsid w:val="00823311"/>
    <w:rsid w:val="00837063"/>
    <w:rsid w:val="008471FB"/>
    <w:rsid w:val="00855A83"/>
    <w:rsid w:val="00886427"/>
    <w:rsid w:val="00886682"/>
    <w:rsid w:val="00890922"/>
    <w:rsid w:val="008910E9"/>
    <w:rsid w:val="00896E56"/>
    <w:rsid w:val="008B6730"/>
    <w:rsid w:val="00907764"/>
    <w:rsid w:val="00917522"/>
    <w:rsid w:val="00940795"/>
    <w:rsid w:val="009638CC"/>
    <w:rsid w:val="0096535C"/>
    <w:rsid w:val="00971D49"/>
    <w:rsid w:val="009807D3"/>
    <w:rsid w:val="009838D2"/>
    <w:rsid w:val="009910B6"/>
    <w:rsid w:val="00995C44"/>
    <w:rsid w:val="00A00297"/>
    <w:rsid w:val="00A0246F"/>
    <w:rsid w:val="00A0304C"/>
    <w:rsid w:val="00A07699"/>
    <w:rsid w:val="00A1344E"/>
    <w:rsid w:val="00A15971"/>
    <w:rsid w:val="00A375FA"/>
    <w:rsid w:val="00A411FA"/>
    <w:rsid w:val="00A53909"/>
    <w:rsid w:val="00AA0D6B"/>
    <w:rsid w:val="00AB18DA"/>
    <w:rsid w:val="00AD3D13"/>
    <w:rsid w:val="00B103FF"/>
    <w:rsid w:val="00B56271"/>
    <w:rsid w:val="00B7602E"/>
    <w:rsid w:val="00B8449A"/>
    <w:rsid w:val="00B97E74"/>
    <w:rsid w:val="00BF547D"/>
    <w:rsid w:val="00BF7BE3"/>
    <w:rsid w:val="00C24C45"/>
    <w:rsid w:val="00C8221B"/>
    <w:rsid w:val="00C91564"/>
    <w:rsid w:val="00C97B04"/>
    <w:rsid w:val="00CA3973"/>
    <w:rsid w:val="00CA6AD8"/>
    <w:rsid w:val="00CB4056"/>
    <w:rsid w:val="00CC7366"/>
    <w:rsid w:val="00CE3DB4"/>
    <w:rsid w:val="00CF7670"/>
    <w:rsid w:val="00D009C8"/>
    <w:rsid w:val="00D04AE6"/>
    <w:rsid w:val="00D054DB"/>
    <w:rsid w:val="00D12AB2"/>
    <w:rsid w:val="00D17DE7"/>
    <w:rsid w:val="00D301B4"/>
    <w:rsid w:val="00D40F0E"/>
    <w:rsid w:val="00D41AB3"/>
    <w:rsid w:val="00D433EA"/>
    <w:rsid w:val="00D72EB1"/>
    <w:rsid w:val="00D75539"/>
    <w:rsid w:val="00D765BF"/>
    <w:rsid w:val="00D91587"/>
    <w:rsid w:val="00D92D12"/>
    <w:rsid w:val="00D967BB"/>
    <w:rsid w:val="00DB42AE"/>
    <w:rsid w:val="00DB63FF"/>
    <w:rsid w:val="00DC64CC"/>
    <w:rsid w:val="00DF6D25"/>
    <w:rsid w:val="00E15D00"/>
    <w:rsid w:val="00E15FA1"/>
    <w:rsid w:val="00E219C1"/>
    <w:rsid w:val="00E41AE1"/>
    <w:rsid w:val="00E42C53"/>
    <w:rsid w:val="00E5254A"/>
    <w:rsid w:val="00E5416C"/>
    <w:rsid w:val="00E85BFC"/>
    <w:rsid w:val="00E9780B"/>
    <w:rsid w:val="00EA4374"/>
    <w:rsid w:val="00EA693D"/>
    <w:rsid w:val="00EB0D51"/>
    <w:rsid w:val="00EC41DD"/>
    <w:rsid w:val="00F03DA6"/>
    <w:rsid w:val="00F22EB3"/>
    <w:rsid w:val="00F25CDC"/>
    <w:rsid w:val="00F25EB5"/>
    <w:rsid w:val="00F45C54"/>
    <w:rsid w:val="00F8275C"/>
    <w:rsid w:val="00F94A83"/>
    <w:rsid w:val="00FB2E25"/>
    <w:rsid w:val="00FC1F9B"/>
    <w:rsid w:val="00FE695C"/>
    <w:rsid w:val="00FF6F58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90DF6E3"/>
  <w15:chartTrackingRefBased/>
  <w15:docId w15:val="{E746FFC2-806C-4342-BEB2-DD29B82EA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semiHidden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8910E9"/>
    <w:pPr>
      <w:ind w:left="720"/>
      <w:contextualSpacing/>
    </w:pPr>
  </w:style>
  <w:style w:type="character" w:styleId="Nevyeenzmnka">
    <w:name w:val="Unresolved Mention"/>
    <w:basedOn w:val="Standardnpsmoodstavce"/>
    <w:uiPriority w:val="99"/>
    <w:semiHidden/>
    <w:unhideWhenUsed/>
    <w:rsid w:val="00C97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9267C0A576FFE4F8F9AB3D4F3CE4B3D" ma:contentTypeVersion="17" ma:contentTypeDescription="Vytvoří nový dokument" ma:contentTypeScope="" ma:versionID="fc4d430b066208b7ce9d35d8448d200f">
  <xsd:schema xmlns:xsd="http://www.w3.org/2001/XMLSchema" xmlns:xs="http://www.w3.org/2001/XMLSchema" xmlns:p="http://schemas.microsoft.com/office/2006/metadata/properties" xmlns:ns2="c6923bba-a622-4eb3-88ae-b3a57eda1887" xmlns:ns3="9de8090a-bf5f-40c4-8d2e-ab1d374cf6cf" targetNamespace="http://schemas.microsoft.com/office/2006/metadata/properties" ma:root="true" ma:fieldsID="ac3d925f778bfcf15e522d1bd9f9720e" ns2:_="" ns3:_="">
    <xsd:import namespace="c6923bba-a622-4eb3-88ae-b3a57eda1887"/>
    <xsd:import namespace="9de8090a-bf5f-40c4-8d2e-ab1d374cf6c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923bba-a622-4eb3-88ae-b3a57eda188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Značky obrázků" ma:readOnly="false" ma:fieldId="{5cf76f15-5ced-4ddc-b409-7134ff3c332f}" ma:taxonomyMulti="true" ma:sspId="7d0065fd-bf57-4990-b578-47e7e810b6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90a-bf5f-40c4-8d2e-ab1d374cf6c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e1280c2d-34f3-4d31-9536-a66ae3260400}" ma:internalName="TaxCatchAll" ma:showField="CatchAllData" ma:web="9de8090a-bf5f-40c4-8d2e-ab1d374cf6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e8090a-bf5f-40c4-8d2e-ab1d374cf6cf" xsi:nil="true"/>
    <lcf76f155ced4ddcb4097134ff3c332f xmlns="c6923bba-a622-4eb3-88ae-b3a57eda1887">
      <Terms xmlns="http://schemas.microsoft.com/office/infopath/2007/PartnerControls"/>
    </lcf76f155ced4ddcb4097134ff3c332f>
    <ReferenceId xmlns="c6923bba-a622-4eb3-88ae-b3a57eda1887" xsi:nil="true"/>
  </documentManagement>
</p:properties>
</file>

<file path=customXml/itemProps1.xml><?xml version="1.0" encoding="utf-8"?>
<ds:datastoreItem xmlns:ds="http://schemas.openxmlformats.org/officeDocument/2006/customXml" ds:itemID="{5044E152-BA83-4165-A3D4-9BEBFCAC17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923bba-a622-4eb3-88ae-b3a57eda1887"/>
    <ds:schemaRef ds:uri="9de8090a-bf5f-40c4-8d2e-ab1d374cf6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D4BDF9-D16D-4E09-AA60-D5595EF5649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  <ds:schemaRef ds:uri="9de8090a-bf5f-40c4-8d2e-ab1d374cf6cf"/>
    <ds:schemaRef ds:uri="c6923bba-a622-4eb3-88ae-b3a57eda188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1199</TotalTime>
  <Pages>20</Pages>
  <Words>3022</Words>
  <Characters>17836</Characters>
  <Application>Microsoft Office Word</Application>
  <DocSecurity>0</DocSecurity>
  <Lines>148</Lines>
  <Paragraphs>41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20817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Jáchym Václav Hanke</cp:lastModifiedBy>
  <cp:revision>9</cp:revision>
  <cp:lastPrinted>2004-11-12T21:05:00Z</cp:lastPrinted>
  <dcterms:created xsi:type="dcterms:W3CDTF">2025-01-11T11:41:00Z</dcterms:created>
  <dcterms:modified xsi:type="dcterms:W3CDTF">2025-01-13T14:51:00Z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0x010100C9267C0A576FFE4F8F9AB3D4F3CE4B3D</vt:lpwstr>
  </property>
  <property fmtid="{D5CDD505-2E9C-101B-9397-08002B2CF9AE}" pid="4" name="MediaServiceImageTags">
    <vt:lpwstr/>
  </property>
</Properties>
</file>